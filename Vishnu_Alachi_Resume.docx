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E9B7E" w14:textId="77777777" w:rsidR="00C51CA9" w:rsidRPr="00912F0C" w:rsidRDefault="00A559E2" w:rsidP="00A559E2">
      <w:pPr>
        <w:pStyle w:val="Title"/>
        <w:rPr>
          <w:sz w:val="72"/>
          <w:szCs w:val="72"/>
        </w:rPr>
      </w:pPr>
      <w:r w:rsidRPr="00912F0C">
        <w:rPr>
          <w:sz w:val="72"/>
          <w:szCs w:val="72"/>
        </w:rPr>
        <w:t>Vishnu Alachi</w:t>
      </w:r>
    </w:p>
    <w:p w14:paraId="2B401780" w14:textId="55F0726C" w:rsidR="004E25F8" w:rsidRPr="00151986" w:rsidRDefault="00A559E2" w:rsidP="00A559E2">
      <w:pPr>
        <w:spacing w:after="0"/>
        <w:jc w:val="center"/>
        <w:rPr>
          <w:rFonts w:ascii="Open Sans" w:hAnsi="Open Sans" w:cs="Open Sans"/>
          <w:caps/>
          <w:sz w:val="36"/>
          <w:szCs w:val="36"/>
        </w:rPr>
        <w:sectPr w:rsidR="004E25F8" w:rsidRPr="00151986" w:rsidSect="0099653A">
          <w:type w:val="continuous"/>
          <w:pgSz w:w="12240" w:h="15840"/>
          <w:pgMar w:top="450" w:right="720" w:bottom="720" w:left="720" w:header="720" w:footer="720" w:gutter="0"/>
          <w:cols w:space="720"/>
          <w:docGrid w:linePitch="360"/>
        </w:sectPr>
      </w:pPr>
      <w:r w:rsidRPr="00A559E2">
        <w:rPr>
          <w:rFonts w:ascii="Open Sans" w:hAnsi="Open Sans" w:cs="Open Sans"/>
          <w:caps/>
          <w:noProof/>
          <w:spacing w:val="20"/>
          <w:sz w:val="24"/>
          <w:szCs w:val="24"/>
        </w:rPr>
        <w:t xml:space="preserve">SOFTWARE ENGINEER </w:t>
      </w:r>
      <w:r w:rsidR="006B653D" w:rsidRPr="00A559E2">
        <w:rPr>
          <w:rFonts w:ascii="Open Sans" w:hAnsi="Open Sans" w:cs="Open Sans"/>
          <w:caps/>
          <w:noProof/>
          <w:spacing w:val="20"/>
          <w:sz w:val="24"/>
          <w:szCs w:val="24"/>
        </w:rPr>
        <w:t>|</w:t>
      </w:r>
      <w:r w:rsidR="006B653D">
        <w:rPr>
          <w:rFonts w:ascii="Open Sans" w:hAnsi="Open Sans" w:cs="Open Sans"/>
          <w:caps/>
          <w:noProof/>
          <w:spacing w:val="20"/>
          <w:sz w:val="24"/>
          <w:szCs w:val="24"/>
        </w:rPr>
        <w:t xml:space="preserve"> San Luis Obispo, CA </w:t>
      </w:r>
      <w:r w:rsidR="006B653D" w:rsidRPr="00A559E2">
        <w:rPr>
          <w:rFonts w:ascii="Open Sans" w:hAnsi="Open Sans" w:cs="Open Sans"/>
          <w:caps/>
          <w:noProof/>
          <w:spacing w:val="20"/>
          <w:sz w:val="24"/>
          <w:szCs w:val="24"/>
        </w:rPr>
        <w:t>|</w:t>
      </w:r>
      <w:r w:rsidR="006B653D">
        <w:rPr>
          <w:rFonts w:ascii="Open Sans" w:hAnsi="Open Sans" w:cs="Open Sans"/>
          <w:caps/>
          <w:noProof/>
          <w:spacing w:val="20"/>
          <w:sz w:val="24"/>
          <w:szCs w:val="24"/>
        </w:rPr>
        <w:t xml:space="preserve"> vishnualachi@gmail.com</w:t>
      </w:r>
    </w:p>
    <w:p w14:paraId="54D26476" w14:textId="77777777" w:rsidR="004E25F8" w:rsidRPr="004C77A2" w:rsidRDefault="0099653A" w:rsidP="00CB0EC0">
      <w:pPr>
        <w:pStyle w:val="Heading1"/>
      </w:pPr>
      <w:r w:rsidRPr="00151986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79F406" wp14:editId="42936DAF">
                <wp:simplePos x="0" y="0"/>
                <wp:positionH relativeFrom="margin">
                  <wp:align>left</wp:align>
                </wp:positionH>
                <wp:positionV relativeFrom="paragraph">
                  <wp:posOffset>249604</wp:posOffset>
                </wp:positionV>
                <wp:extent cx="2105247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24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BC627" id="Straight Connector 9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9.65pt" to="165.75pt,1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" strokecolor="#d8d8d8 [2732]" strokeweight="1.5pt">
                <v:stroke joinstyle="miter"/>
                <w10:wrap anchorx="margin"/>
              </v:line>
            </w:pict>
          </mc:Fallback>
        </mc:AlternateContent>
      </w:r>
      <w:r w:rsidR="004E25F8" w:rsidRPr="00151986">
        <w:t>CONTACT</w:t>
      </w:r>
    </w:p>
    <w:p w14:paraId="2664F057" w14:textId="77777777" w:rsidR="004E25F8" w:rsidRPr="00151986" w:rsidRDefault="00325D77" w:rsidP="004C77A2">
      <w:pPr>
        <w:spacing w:after="0"/>
        <w:rPr>
          <w:rFonts w:ascii="Open Sans" w:hAnsi="Open Sans" w:cs="Open Sans"/>
          <w:sz w:val="20"/>
          <w:szCs w:val="20"/>
        </w:rPr>
      </w:pPr>
      <w:r w:rsidRPr="00151986">
        <w:rPr>
          <w:rFonts w:ascii="Open Sans" w:hAnsi="Open Sans" w:cs="Open Sans"/>
          <w:noProof/>
        </w:rPr>
        <w:drawing>
          <wp:anchor distT="0" distB="0" distL="114300" distR="114300" simplePos="0" relativeHeight="251658240" behindDoc="1" locked="0" layoutInCell="1" allowOverlap="1" wp14:anchorId="2CE3B4CF" wp14:editId="369C21B2">
            <wp:simplePos x="0" y="0"/>
            <wp:positionH relativeFrom="column">
              <wp:posOffset>0</wp:posOffset>
            </wp:positionH>
            <wp:positionV relativeFrom="paragraph">
              <wp:posOffset>5139</wp:posOffset>
            </wp:positionV>
            <wp:extent cx="182880" cy="182880"/>
            <wp:effectExtent l="0" t="0" r="7620" b="7620"/>
            <wp:wrapTight wrapText="bothSides">
              <wp:wrapPolygon edited="0">
                <wp:start x="0" y="0"/>
                <wp:lineTo x="0" y="6750"/>
                <wp:lineTo x="6750" y="20250"/>
                <wp:lineTo x="11250" y="20250"/>
                <wp:lineTo x="20250" y="20250"/>
                <wp:lineTo x="20250" y="13500"/>
                <wp:lineTo x="9000" y="0"/>
                <wp:lineTo x="0" y="0"/>
              </wp:wrapPolygon>
            </wp:wrapTight>
            <wp:docPr id="3" name="Graphic 3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 descr="Receiver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9E2">
        <w:rPr>
          <w:rFonts w:ascii="Open Sans" w:hAnsi="Open Sans" w:cs="Open Sans"/>
          <w:sz w:val="20"/>
          <w:szCs w:val="20"/>
        </w:rPr>
        <w:t>805-329-1870</w:t>
      </w:r>
    </w:p>
    <w:p w14:paraId="27DC0843" w14:textId="10AE3DCA" w:rsidR="0009064B" w:rsidRPr="00151986" w:rsidRDefault="0009064B" w:rsidP="00CB0EC0">
      <w:pPr>
        <w:rPr>
          <w:rFonts w:ascii="Open Sans" w:hAnsi="Open Sans" w:cs="Open Sans"/>
          <w:sz w:val="20"/>
          <w:szCs w:val="20"/>
        </w:rPr>
      </w:pPr>
      <w:r w:rsidRPr="00151986">
        <w:rPr>
          <w:rFonts w:ascii="Open Sans" w:hAnsi="Open Sans" w:cs="Open Sans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6E4B0FE5" wp14:editId="50ADAF7D">
            <wp:simplePos x="0" y="0"/>
            <wp:positionH relativeFrom="column">
              <wp:posOffset>0</wp:posOffset>
            </wp:positionH>
            <wp:positionV relativeFrom="paragraph">
              <wp:posOffset>-916</wp:posOffset>
            </wp:positionV>
            <wp:extent cx="182880" cy="182880"/>
            <wp:effectExtent l="0" t="0" r="7620" b="762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7" name="Graphic 7" descr="Lapto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Laptop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2" w:history="1">
        <w:proofErr w:type="spellStart"/>
        <w:r w:rsidRPr="00912F0C">
          <w:rPr>
            <w:rStyle w:val="Hyperlink"/>
            <w:rFonts w:ascii="Open Sans" w:hAnsi="Open Sans" w:cs="Open Sans"/>
            <w:sz w:val="20"/>
            <w:szCs w:val="20"/>
          </w:rPr>
          <w:t>linkedin</w:t>
        </w:r>
        <w:proofErr w:type="spellEnd"/>
        <w:r w:rsidRPr="00912F0C">
          <w:rPr>
            <w:rStyle w:val="Hyperlink"/>
            <w:rFonts w:ascii="Open Sans" w:hAnsi="Open Sans" w:cs="Open Sans"/>
            <w:sz w:val="20"/>
            <w:szCs w:val="20"/>
          </w:rPr>
          <w:t>/com/in/</w:t>
        </w:r>
        <w:proofErr w:type="spellStart"/>
        <w:r w:rsidR="00A559E2" w:rsidRPr="00912F0C">
          <w:rPr>
            <w:rStyle w:val="Hyperlink"/>
            <w:rFonts w:ascii="Open Sans" w:hAnsi="Open Sans" w:cs="Open Sans"/>
            <w:sz w:val="20"/>
            <w:szCs w:val="20"/>
          </w:rPr>
          <w:t>vishnu-alachi</w:t>
        </w:r>
        <w:proofErr w:type="spellEnd"/>
      </w:hyperlink>
    </w:p>
    <w:p w14:paraId="46F92033" w14:textId="46014CBE" w:rsidR="00912F0C" w:rsidRPr="00912F0C" w:rsidRDefault="00912F0C" w:rsidP="00912F0C">
      <w:pPr>
        <w:pStyle w:val="Heading1"/>
      </w:pPr>
      <w:r w:rsidRPr="00CB0EC0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F61CB5" wp14:editId="70B800BA">
                <wp:simplePos x="0" y="0"/>
                <wp:positionH relativeFrom="column">
                  <wp:align>left</wp:align>
                </wp:positionH>
                <wp:positionV relativeFrom="paragraph">
                  <wp:posOffset>260399</wp:posOffset>
                </wp:positionV>
                <wp:extent cx="2105247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24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B4C07" id="Straight Connector 13" o:spid="_x0000_s1026" style="position:absolute;z-index:25169203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" from="0,20.5pt" to="165.75pt,2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" strokecolor="#d8d8d8 [2732]" strokeweight="1.5pt">
                <v:stroke joinstyle="miter"/>
              </v:line>
            </w:pict>
          </mc:Fallback>
        </mc:AlternateContent>
      </w:r>
      <w:r>
        <w:t>Summary</w:t>
      </w:r>
    </w:p>
    <w:p w14:paraId="0BB8D8F7" w14:textId="7068BEBF" w:rsidR="00E87FBA" w:rsidRDefault="00E87FBA" w:rsidP="00B52555">
      <w:pPr>
        <w:pStyle w:val="Heading1"/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</w:pPr>
      <w:r w:rsidRPr="00E87FBA"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 xml:space="preserve">Third-year Software Engineering student with hands-on experience building and extending full-stack systems. Skilled in </w:t>
      </w:r>
      <w:r w:rsidRPr="00E87FBA">
        <w:rPr>
          <w:rFonts w:ascii="Source Sans Pro" w:hAnsi="Source Sans Pro" w:cs="Calibri"/>
          <w:caps w:val="0"/>
          <w:noProof w:val="0"/>
          <w:color w:val="auto"/>
          <w:spacing w:val="0"/>
          <w:sz w:val="22"/>
          <w:szCs w:val="22"/>
        </w:rPr>
        <w:t>React, Spring Boot, REST APIs</w:t>
      </w:r>
      <w:r w:rsidRPr="00E87FBA"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 xml:space="preserve">, and </w:t>
      </w:r>
      <w:r w:rsidRPr="00E87FBA">
        <w:rPr>
          <w:rFonts w:ascii="Source Sans Pro" w:hAnsi="Source Sans Pro" w:cs="Calibri"/>
          <w:caps w:val="0"/>
          <w:noProof w:val="0"/>
          <w:color w:val="auto"/>
          <w:spacing w:val="0"/>
          <w:sz w:val="22"/>
          <w:szCs w:val="22"/>
        </w:rPr>
        <w:t>PostgreSQL</w:t>
      </w:r>
      <w:r w:rsidRPr="00E87FBA"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 xml:space="preserve">, with experience in </w:t>
      </w:r>
      <w:r w:rsidRPr="00E87FBA">
        <w:rPr>
          <w:rFonts w:ascii="Source Sans Pro" w:hAnsi="Source Sans Pro" w:cs="Calibri"/>
          <w:caps w:val="0"/>
          <w:noProof w:val="0"/>
          <w:color w:val="auto"/>
          <w:spacing w:val="0"/>
          <w:sz w:val="22"/>
          <w:szCs w:val="22"/>
        </w:rPr>
        <w:t>onboarding</w:t>
      </w:r>
      <w:r w:rsidRPr="00E87FBA"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 xml:space="preserve"> large codebases, implementing </w:t>
      </w:r>
      <w:r w:rsidRPr="00E87FBA">
        <w:rPr>
          <w:rFonts w:ascii="Source Sans Pro" w:hAnsi="Source Sans Pro" w:cs="Calibri"/>
          <w:caps w:val="0"/>
          <w:noProof w:val="0"/>
          <w:color w:val="auto"/>
          <w:spacing w:val="0"/>
          <w:sz w:val="22"/>
          <w:szCs w:val="22"/>
        </w:rPr>
        <w:t>role-based access control</w:t>
      </w:r>
      <w:r w:rsidRPr="00E87FBA"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 xml:space="preserve">, and </w:t>
      </w:r>
      <w:r w:rsidRPr="00E87FBA">
        <w:rPr>
          <w:rFonts w:ascii="Source Sans Pro" w:hAnsi="Source Sans Pro" w:cs="Calibri"/>
          <w:caps w:val="0"/>
          <w:noProof w:val="0"/>
          <w:color w:val="auto"/>
          <w:spacing w:val="0"/>
          <w:sz w:val="22"/>
          <w:szCs w:val="22"/>
        </w:rPr>
        <w:t>developing data-driven features</w:t>
      </w:r>
      <w:r w:rsidRPr="00E87FBA"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 xml:space="preserve"> like PDF parsing</w:t>
      </w:r>
      <w:r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 xml:space="preserve">, </w:t>
      </w:r>
      <w:r w:rsidRPr="00E87FBA"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 xml:space="preserve">leveraging </w:t>
      </w:r>
      <w:r w:rsidRPr="00E87FBA">
        <w:rPr>
          <w:rFonts w:ascii="Source Sans Pro" w:hAnsi="Source Sans Pro" w:cs="Calibri"/>
          <w:caps w:val="0"/>
          <w:noProof w:val="0"/>
          <w:color w:val="auto"/>
          <w:spacing w:val="0"/>
          <w:sz w:val="22"/>
          <w:szCs w:val="22"/>
        </w:rPr>
        <w:t>GitHub Copilot</w:t>
      </w:r>
      <w:r w:rsidRPr="00E87FBA"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 xml:space="preserve"> to accelerate coding</w:t>
      </w:r>
      <w:r>
        <w:rPr>
          <w:rFonts w:ascii="Source Sans Pro" w:hAnsi="Source Sans Pro" w:cs="Calibri"/>
          <w:b w:val="0"/>
          <w:bCs w:val="0"/>
          <w:caps w:val="0"/>
          <w:noProof w:val="0"/>
          <w:color w:val="auto"/>
          <w:spacing w:val="0"/>
          <w:sz w:val="22"/>
          <w:szCs w:val="22"/>
        </w:rPr>
        <w:t>.</w:t>
      </w:r>
    </w:p>
    <w:p w14:paraId="3F35BC26" w14:textId="2094E8EF" w:rsidR="0039457C" w:rsidRPr="00151986" w:rsidRDefault="00CB0EC0" w:rsidP="00CB0EC0">
      <w:pPr>
        <w:pStyle w:val="Heading1"/>
      </w:pPr>
      <w:r w:rsidRPr="00151986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322C72" wp14:editId="49DFE9AE">
                <wp:simplePos x="0" y="0"/>
                <wp:positionH relativeFrom="margin">
                  <wp:align>left</wp:align>
                </wp:positionH>
                <wp:positionV relativeFrom="paragraph">
                  <wp:posOffset>237050</wp:posOffset>
                </wp:positionV>
                <wp:extent cx="2105025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1314C" id="Straight Connector 10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65pt" to="165.75pt,1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" strokecolor="#d8d8d8 [2732]" strokeweight="1.5pt">
                <v:stroke joinstyle="miter"/>
                <w10:wrap anchorx="margin"/>
              </v:line>
            </w:pict>
          </mc:Fallback>
        </mc:AlternateContent>
      </w:r>
      <w:r w:rsidR="0039457C" w:rsidRPr="00151986">
        <w:t>education</w:t>
      </w:r>
    </w:p>
    <w:p w14:paraId="127A6C76" w14:textId="77777777" w:rsidR="00E87FBA" w:rsidRDefault="00E87FBA" w:rsidP="0039457C">
      <w:pPr>
        <w:spacing w:after="0"/>
        <w:rPr>
          <w:rFonts w:cs="Open Sans"/>
          <w:b/>
          <w:bCs/>
          <w:caps/>
        </w:rPr>
      </w:pPr>
      <w:r w:rsidRPr="00E87FBA">
        <w:rPr>
          <w:rFonts w:cs="Open Sans"/>
          <w:b/>
          <w:bCs/>
          <w:caps/>
        </w:rPr>
        <w:t>B.S. in Software Engineering</w:t>
      </w:r>
    </w:p>
    <w:p w14:paraId="084E198B" w14:textId="5838B4BC" w:rsidR="00730AF7" w:rsidRPr="00E87FBA" w:rsidRDefault="00236462" w:rsidP="0039457C">
      <w:pPr>
        <w:spacing w:after="0"/>
        <w:rPr>
          <w:rFonts w:cs="Open Sans"/>
          <w:i/>
          <w:iCs/>
        </w:rPr>
      </w:pPr>
      <w:r w:rsidRPr="00E87FBA">
        <w:rPr>
          <w:rFonts w:cs="Open Sans"/>
          <w:i/>
          <w:iCs/>
        </w:rPr>
        <w:t>3</w:t>
      </w:r>
      <w:r w:rsidRPr="00E87FBA">
        <w:rPr>
          <w:rFonts w:cs="Open Sans"/>
          <w:i/>
          <w:iCs/>
          <w:vertAlign w:val="superscript"/>
        </w:rPr>
        <w:t>r</w:t>
      </w:r>
      <w:r w:rsidR="00A559E2" w:rsidRPr="00E87FBA">
        <w:rPr>
          <w:rFonts w:cs="Open Sans"/>
          <w:i/>
          <w:iCs/>
          <w:vertAlign w:val="superscript"/>
        </w:rPr>
        <w:t>d</w:t>
      </w:r>
      <w:r w:rsidR="00A559E2" w:rsidRPr="00E87FBA">
        <w:rPr>
          <w:rFonts w:cs="Open Sans"/>
          <w:i/>
          <w:iCs/>
        </w:rPr>
        <w:t xml:space="preserve"> Year </w:t>
      </w:r>
    </w:p>
    <w:p w14:paraId="3736A78A" w14:textId="77777777" w:rsidR="0039457C" w:rsidRPr="00E87FBA" w:rsidRDefault="00A559E2" w:rsidP="0039457C">
      <w:pPr>
        <w:spacing w:after="0"/>
        <w:rPr>
          <w:rFonts w:cs="Open Sans"/>
        </w:rPr>
      </w:pPr>
      <w:r w:rsidRPr="00E87FBA">
        <w:rPr>
          <w:rFonts w:cs="Open Sans"/>
        </w:rPr>
        <w:t>California Polytechnic University</w:t>
      </w:r>
    </w:p>
    <w:p w14:paraId="46C61BE5" w14:textId="1E69C25B" w:rsidR="0039457C" w:rsidRPr="00E87FBA" w:rsidRDefault="005074A4" w:rsidP="00912F0C">
      <w:pPr>
        <w:spacing w:after="60"/>
        <w:rPr>
          <w:rFonts w:cs="Open Sans"/>
        </w:rPr>
      </w:pPr>
      <w:r w:rsidRPr="00E87FBA">
        <w:rPr>
          <w:rFonts w:cs="Open Sans"/>
        </w:rPr>
        <w:t xml:space="preserve">Expected </w:t>
      </w:r>
      <w:r w:rsidR="00E87FBA" w:rsidRPr="00E87FBA">
        <w:rPr>
          <w:rFonts w:cs="Open Sans"/>
        </w:rPr>
        <w:t>Graduation:</w:t>
      </w:r>
      <w:r w:rsidR="004337A5" w:rsidRPr="00E87FBA">
        <w:rPr>
          <w:rFonts w:cs="Open Sans"/>
        </w:rPr>
        <w:t xml:space="preserve"> </w:t>
      </w:r>
      <w:r w:rsidR="00DF46F2" w:rsidRPr="00E87FBA">
        <w:rPr>
          <w:rFonts w:cs="Open Sans"/>
        </w:rPr>
        <w:t>December 2026</w:t>
      </w:r>
    </w:p>
    <w:p w14:paraId="3928F3F6" w14:textId="77777777" w:rsidR="005E35CF" w:rsidRPr="00151986" w:rsidRDefault="005E35CF" w:rsidP="00CB0EC0">
      <w:pPr>
        <w:pStyle w:val="Heading1"/>
      </w:pPr>
      <w:r w:rsidRPr="00151986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149101" wp14:editId="660B9034">
                <wp:simplePos x="0" y="0"/>
                <wp:positionH relativeFrom="margin">
                  <wp:align>left</wp:align>
                </wp:positionH>
                <wp:positionV relativeFrom="paragraph">
                  <wp:posOffset>234169</wp:posOffset>
                </wp:positionV>
                <wp:extent cx="2105247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24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F1E31" id="Straight Connector 12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45pt" to="165.75pt,1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" strokecolor="#d8d8d8 [2732]" strokeweight="1.5pt">
                <v:stroke joinstyle="miter"/>
                <w10:wrap anchorx="margin"/>
              </v:line>
            </w:pict>
          </mc:Fallback>
        </mc:AlternateContent>
      </w:r>
      <w:r w:rsidR="00B70F3E">
        <w:t>skills</w:t>
      </w:r>
    </w:p>
    <w:p w14:paraId="7324010D" w14:textId="0F1A9DED" w:rsidR="00A559E2" w:rsidRPr="00E87FBA" w:rsidRDefault="00A559E2" w:rsidP="00B52555">
      <w:pPr>
        <w:spacing w:after="0"/>
        <w:rPr>
          <w:rFonts w:cs="Open Sans"/>
        </w:rPr>
      </w:pPr>
      <w:r w:rsidRPr="00E87FBA">
        <w:rPr>
          <w:rFonts w:cs="Open Sans"/>
          <w:b/>
          <w:bCs/>
        </w:rPr>
        <w:t>Language</w:t>
      </w:r>
      <w:r w:rsidRPr="00E87FBA">
        <w:rPr>
          <w:rFonts w:cs="Open Sans"/>
        </w:rPr>
        <w:t>: Java, Python, JavaScript, C</w:t>
      </w:r>
      <w:r w:rsidR="005D62A2" w:rsidRPr="00E87FBA">
        <w:rPr>
          <w:rFonts w:cs="Open Sans"/>
        </w:rPr>
        <w:t>, C++</w:t>
      </w:r>
      <w:r w:rsidRPr="00E87FBA">
        <w:rPr>
          <w:rFonts w:cs="Open Sans"/>
        </w:rPr>
        <w:t>, Typescript</w:t>
      </w:r>
      <w:r w:rsidR="00912F0C" w:rsidRPr="00E87FBA">
        <w:rPr>
          <w:rFonts w:cs="Open Sans"/>
        </w:rPr>
        <w:t xml:space="preserve">, PL/SQL </w:t>
      </w:r>
    </w:p>
    <w:p w14:paraId="7BB64DC2" w14:textId="541FC5F6" w:rsidR="00E87FBA" w:rsidRPr="00E87FBA" w:rsidRDefault="00E87FBA" w:rsidP="00B52555">
      <w:pPr>
        <w:spacing w:after="0"/>
        <w:rPr>
          <w:rFonts w:cs="Open Sans"/>
        </w:rPr>
      </w:pPr>
      <w:r w:rsidRPr="00E87FBA">
        <w:rPr>
          <w:rFonts w:cs="Open Sans"/>
          <w:b/>
          <w:bCs/>
        </w:rPr>
        <w:t>Frontend:</w:t>
      </w:r>
      <w:r w:rsidRPr="00E87FBA">
        <w:rPr>
          <w:rFonts w:cs="Open Sans"/>
        </w:rPr>
        <w:t xml:space="preserve"> React, React Native</w:t>
      </w:r>
    </w:p>
    <w:p w14:paraId="65309748" w14:textId="21383F00" w:rsidR="00E87FBA" w:rsidRPr="00E87FBA" w:rsidRDefault="00E87FBA" w:rsidP="00B52555">
      <w:pPr>
        <w:spacing w:after="0"/>
        <w:rPr>
          <w:rFonts w:cs="Open Sans"/>
          <w:b/>
          <w:bCs/>
        </w:rPr>
      </w:pPr>
      <w:r w:rsidRPr="00E87FBA">
        <w:rPr>
          <w:rFonts w:cs="Open Sans"/>
          <w:b/>
          <w:bCs/>
        </w:rPr>
        <w:t xml:space="preserve">Backend: </w:t>
      </w:r>
      <w:r w:rsidRPr="00E87FBA">
        <w:rPr>
          <w:rFonts w:cs="Open Sans"/>
        </w:rPr>
        <w:t xml:space="preserve">Spring Boot, Spring Data JPA, Node.js, Express.js, REST APIs, </w:t>
      </w:r>
      <w:r w:rsidRPr="00E87FBA">
        <w:rPr>
          <w:rFonts w:cs="Open Sans"/>
        </w:rPr>
        <w:t>Authentication (</w:t>
      </w:r>
      <w:r w:rsidRPr="00E87FBA">
        <w:rPr>
          <w:rFonts w:cs="Open Sans"/>
        </w:rPr>
        <w:t>JWT/OAuth)</w:t>
      </w:r>
    </w:p>
    <w:p w14:paraId="62C17F22" w14:textId="3ED31794" w:rsidR="00912F0C" w:rsidRPr="00E87FBA" w:rsidRDefault="00E87FBA" w:rsidP="00B52555">
      <w:pPr>
        <w:spacing w:after="0"/>
        <w:rPr>
          <w:rFonts w:cs="Open Sans"/>
        </w:rPr>
      </w:pPr>
      <w:r w:rsidRPr="00E87FBA">
        <w:rPr>
          <w:rFonts w:cs="Open Sans"/>
          <w:b/>
          <w:bCs/>
        </w:rPr>
        <w:t xml:space="preserve">Databases: </w:t>
      </w:r>
      <w:r w:rsidRPr="00E87FBA">
        <w:rPr>
          <w:rFonts w:cs="Open Sans"/>
        </w:rPr>
        <w:t>PostgreSQL, MongoDB, Oracle SQL</w:t>
      </w:r>
    </w:p>
    <w:p w14:paraId="3ADFD298" w14:textId="1C506D60" w:rsidR="00E87FBA" w:rsidRPr="00E87FBA" w:rsidRDefault="00E87FBA" w:rsidP="00B52555">
      <w:pPr>
        <w:spacing w:after="0"/>
      </w:pPr>
      <w:r w:rsidRPr="00E87FBA">
        <w:rPr>
          <w:b/>
          <w:bCs/>
        </w:rPr>
        <w:t xml:space="preserve">Dev </w:t>
      </w:r>
      <w:r w:rsidRPr="00E87FBA">
        <w:rPr>
          <w:b/>
          <w:bCs/>
        </w:rPr>
        <w:t>Tools:</w:t>
      </w:r>
      <w:r w:rsidRPr="00E87FBA">
        <w:t xml:space="preserve"> </w:t>
      </w:r>
      <w:r w:rsidRPr="00E87FBA">
        <w:t>Git, GitHub, Jenkins, Swagger, Docker</w:t>
      </w:r>
      <w:r w:rsidRPr="00E87FBA">
        <w:t xml:space="preserve">, </w:t>
      </w:r>
      <w:r w:rsidRPr="00E87FBA">
        <w:t>Agile/Scrum</w:t>
      </w:r>
    </w:p>
    <w:p w14:paraId="227EF2A9" w14:textId="2C40794E" w:rsidR="00E87FBA" w:rsidRPr="00E87FBA" w:rsidRDefault="00E87FBA" w:rsidP="00B52555">
      <w:pPr>
        <w:spacing w:after="40"/>
        <w:rPr>
          <w:rFonts w:cs="Open Sans"/>
        </w:rPr>
      </w:pPr>
      <w:r w:rsidRPr="00E87FBA">
        <w:rPr>
          <w:b/>
          <w:bCs/>
        </w:rPr>
        <w:t xml:space="preserve">AI &amp; </w:t>
      </w:r>
      <w:r w:rsidRPr="00E87FBA">
        <w:rPr>
          <w:b/>
          <w:bCs/>
        </w:rPr>
        <w:t>Data:</w:t>
      </w:r>
      <w:r w:rsidRPr="00E87FBA">
        <w:t xml:space="preserve"> </w:t>
      </w:r>
      <w:r w:rsidRPr="00E87FBA">
        <w:t>Autogen, Prompt Engineering, RAG</w:t>
      </w:r>
    </w:p>
    <w:p w14:paraId="232A0DD5" w14:textId="73FDDBE6" w:rsidR="00A559E2" w:rsidRPr="00CB0EC0" w:rsidRDefault="00A559E2" w:rsidP="00A559E2">
      <w:pPr>
        <w:pStyle w:val="Heading1"/>
      </w:pPr>
      <w:r w:rsidRPr="00CB0EC0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36FF26" wp14:editId="3DE70E5A">
                <wp:simplePos x="0" y="0"/>
                <wp:positionH relativeFrom="column">
                  <wp:align>left</wp:align>
                </wp:positionH>
                <wp:positionV relativeFrom="paragraph">
                  <wp:posOffset>260399</wp:posOffset>
                </wp:positionV>
                <wp:extent cx="2105247" cy="0"/>
                <wp:effectExtent l="0" t="0" r="0" b="0"/>
                <wp:wrapNone/>
                <wp:docPr id="363356084" name="Straight Connector 363356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24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EAA3D" id="Straight Connector 363356084" o:spid="_x0000_s1026" style="position:absolute;z-index:251685888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" from="0,20.5pt" to="165.75pt,2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" strokecolor="#d8d8d8 [2732]" strokeweight="1.5pt">
                <v:stroke joinstyle="miter"/>
              </v:line>
            </w:pict>
          </mc:Fallback>
        </mc:AlternateContent>
      </w:r>
      <w:r>
        <w:t>Relevant Coursework</w:t>
      </w:r>
    </w:p>
    <w:p w14:paraId="18BA6276" w14:textId="5209A430" w:rsidR="00912F0C" w:rsidRDefault="00A559E2" w:rsidP="00912F0C">
      <w:pPr>
        <w:pStyle w:val="Heading1"/>
      </w:pPr>
      <w:r w:rsidRPr="00A559E2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 xml:space="preserve">Project based Object Oriented Programming, </w:t>
      </w:r>
      <w:r w:rsidR="00E87FBA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>Design &amp; Analysis of Algorithm,</w:t>
      </w:r>
      <w:r w:rsidR="00E87FBA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 xml:space="preserve"> </w:t>
      </w:r>
      <w:r w:rsidR="005D62A2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 xml:space="preserve">Discrete Structures, </w:t>
      </w:r>
      <w:r w:rsidR="00912F0C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>System Programmin</w:t>
      </w:r>
      <w:r w:rsidR="006B653D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 xml:space="preserve">g, </w:t>
      </w:r>
      <w:r w:rsidR="00E87FBA" w:rsidRPr="00E87FBA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>Data Discovery &amp; Machine Learning Concepts</w:t>
      </w:r>
      <w:r w:rsidR="00E87FBA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 xml:space="preserve">, </w:t>
      </w:r>
      <w:r w:rsidR="006B653D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>Individual Software design</w:t>
      </w:r>
      <w:r w:rsidR="00E87FBA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 xml:space="preserve">, </w:t>
      </w:r>
      <w:r w:rsidR="00E87FBA" w:rsidRPr="00E87FBA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>Intro to Databases</w:t>
      </w:r>
      <w:r w:rsidR="00E87FBA">
        <w:rPr>
          <w:b w:val="0"/>
          <w:bCs w:val="0"/>
          <w:caps w:val="0"/>
          <w:noProof w:val="0"/>
          <w:color w:val="auto"/>
          <w:spacing w:val="0"/>
          <w:sz w:val="20"/>
          <w:szCs w:val="20"/>
        </w:rPr>
        <w:t>, Discrete Structure.</w:t>
      </w:r>
    </w:p>
    <w:p w14:paraId="7C32C607" w14:textId="078BF6AF" w:rsidR="00A559E2" w:rsidRDefault="00A559E2" w:rsidP="00F37148">
      <w:pPr>
        <w:pStyle w:val="Heading1"/>
        <w:spacing w:afterLines="30" w:after="72"/>
      </w:pPr>
      <w:r w:rsidRPr="00151986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1E595A" wp14:editId="7B56B68C">
                <wp:simplePos x="0" y="0"/>
                <wp:positionH relativeFrom="column">
                  <wp:posOffset>0</wp:posOffset>
                </wp:positionH>
                <wp:positionV relativeFrom="paragraph">
                  <wp:posOffset>250727</wp:posOffset>
                </wp:positionV>
                <wp:extent cx="2105247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24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E3026" id="Straight Connector 1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9.75pt" to="165.75pt,1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" strokecolor="#d8d8d8 [2732]" strokeweight="1.5pt">
                <v:stroke joinstyle="miter"/>
              </v:line>
            </w:pict>
          </mc:Fallback>
        </mc:AlternateContent>
      </w:r>
      <w:r w:rsidRPr="00151986">
        <w:t>experience</w:t>
      </w:r>
    </w:p>
    <w:p w14:paraId="1AED4C70" w14:textId="77777777" w:rsidR="00912F0C" w:rsidRPr="00151986" w:rsidRDefault="00912F0C" w:rsidP="00912F0C">
      <w:pPr>
        <w:spacing w:before="20" w:after="0"/>
        <w:rPr>
          <w:rFonts w:ascii="Open Sans" w:hAnsi="Open Sans" w:cs="Open Sans"/>
          <w:sz w:val="20"/>
          <w:szCs w:val="20"/>
        </w:rPr>
      </w:pPr>
      <w:r w:rsidRPr="00912F0C">
        <w:rPr>
          <w:rFonts w:ascii="Open Sans" w:hAnsi="Open Sans" w:cs="Open Sans"/>
          <w:b/>
          <w:bCs/>
          <w:caps/>
          <w:color w:val="000000" w:themeColor="text1"/>
          <w:sz w:val="20"/>
          <w:szCs w:val="20"/>
        </w:rPr>
        <w:t>Oracle</w:t>
      </w:r>
      <w:r w:rsidRPr="00A559E2">
        <w:rPr>
          <w:rFonts w:ascii="Open Sans" w:hAnsi="Open Sans" w:cs="Open Sans"/>
          <w:caps/>
          <w:sz w:val="20"/>
          <w:szCs w:val="20"/>
        </w:rPr>
        <w:t xml:space="preserve"> </w:t>
      </w:r>
      <w:r w:rsidRPr="00151986">
        <w:rPr>
          <w:rFonts w:ascii="Open Sans" w:hAnsi="Open Sans" w:cs="Open Sans"/>
          <w:sz w:val="20"/>
          <w:szCs w:val="20"/>
        </w:rPr>
        <w:t>–</w:t>
      </w:r>
      <w:r>
        <w:rPr>
          <w:rFonts w:ascii="Open Sans" w:hAnsi="Open Sans" w:cs="Open Sans"/>
          <w:sz w:val="20"/>
          <w:szCs w:val="20"/>
        </w:rPr>
        <w:t>Pleasanton, CA</w:t>
      </w:r>
    </w:p>
    <w:p w14:paraId="1C9A28CD" w14:textId="4194B404" w:rsidR="00912F0C" w:rsidRPr="00151986" w:rsidRDefault="00912F0C" w:rsidP="00912F0C">
      <w:pPr>
        <w:shd w:val="clear" w:color="auto" w:fill="E2EFD9" w:themeFill="accent6" w:themeFillTint="33"/>
        <w:spacing w:after="0"/>
        <w:rPr>
          <w:rFonts w:ascii="Open Sans" w:hAnsi="Open Sans" w:cs="Open Sans"/>
          <w:sz w:val="20"/>
          <w:szCs w:val="20"/>
        </w:rPr>
      </w:pPr>
      <w:r w:rsidRPr="00912F0C">
        <w:rPr>
          <w:rFonts w:ascii="Open Sans" w:hAnsi="Open Sans" w:cs="Open Sans"/>
          <w:b/>
          <w:bCs/>
          <w:color w:val="595959" w:themeColor="text1" w:themeTint="A6"/>
          <w:sz w:val="20"/>
          <w:szCs w:val="20"/>
        </w:rPr>
        <w:t>Software Developer Intern</w:t>
      </w:r>
      <w:r w:rsidRPr="00912F0C">
        <w:rPr>
          <w:rFonts w:ascii="Open Sans" w:hAnsi="Open Sans" w:cs="Open Sans"/>
          <w:b/>
          <w:bCs/>
          <w:color w:val="595959" w:themeColor="text1" w:themeTint="A6"/>
          <w:sz w:val="20"/>
          <w:szCs w:val="20"/>
        </w:rPr>
        <w:tab/>
      </w:r>
      <w:r>
        <w:rPr>
          <w:rFonts w:ascii="Open Sans" w:hAnsi="Open Sans" w:cs="Open Sans"/>
          <w:b/>
          <w:bCs/>
          <w:sz w:val="20"/>
          <w:szCs w:val="20"/>
        </w:rPr>
        <w:tab/>
        <w:t xml:space="preserve">       </w:t>
      </w:r>
      <w:r w:rsidR="005A1EC6">
        <w:rPr>
          <w:rFonts w:ascii="Open Sans" w:hAnsi="Open Sans" w:cs="Open Sans"/>
          <w:b/>
          <w:bCs/>
          <w:sz w:val="20"/>
          <w:szCs w:val="20"/>
        </w:rPr>
        <w:t xml:space="preserve"> </w:t>
      </w:r>
      <w:r>
        <w:rPr>
          <w:rFonts w:ascii="Open Sans" w:hAnsi="Open Sans" w:cs="Open Sans"/>
          <w:sz w:val="20"/>
          <w:szCs w:val="20"/>
        </w:rPr>
        <w:t xml:space="preserve">June 2025 – </w:t>
      </w:r>
      <w:r w:rsidR="005A1EC6">
        <w:rPr>
          <w:rFonts w:ascii="Open Sans" w:hAnsi="Open Sans" w:cs="Open Sans"/>
          <w:sz w:val="20"/>
          <w:szCs w:val="20"/>
        </w:rPr>
        <w:t>September 2025</w:t>
      </w:r>
    </w:p>
    <w:p w14:paraId="611BF838" w14:textId="07155724" w:rsidR="00912F0C" w:rsidRPr="00912F0C" w:rsidRDefault="00912F0C" w:rsidP="00912F0C">
      <w:pPr>
        <w:pStyle w:val="ListParagraph"/>
        <w:numPr>
          <w:ilvl w:val="0"/>
          <w:numId w:val="15"/>
        </w:numPr>
        <w:spacing w:after="0"/>
        <w:ind w:left="450"/>
        <w:contextualSpacing/>
        <w:rPr>
          <w:rFonts w:ascii="Open Sans" w:hAnsi="Open Sans" w:cs="Open Sans"/>
          <w:sz w:val="20"/>
          <w:szCs w:val="20"/>
        </w:rPr>
      </w:pPr>
      <w:r>
        <w:t xml:space="preserve">Developed </w:t>
      </w:r>
      <w:r>
        <w:rPr>
          <w:b/>
          <w:bCs/>
        </w:rPr>
        <w:t>PL/SQL scripts</w:t>
      </w:r>
      <w:r>
        <w:t xml:space="preserve"> to integrate frontend </w:t>
      </w:r>
      <w:r>
        <w:rPr>
          <w:b/>
          <w:bCs/>
        </w:rPr>
        <w:t>APEX</w:t>
      </w:r>
      <w:r>
        <w:t xml:space="preserve"> applications with backend </w:t>
      </w:r>
      <w:r>
        <w:rPr>
          <w:b/>
          <w:bCs/>
        </w:rPr>
        <w:t>Jenkins Pipelines</w:t>
      </w:r>
      <w:r w:rsidR="0062725A">
        <w:t>,</w:t>
      </w:r>
      <w:r w:rsidR="0062725A">
        <w:rPr>
          <w:b/>
          <w:bCs/>
        </w:rPr>
        <w:t xml:space="preserve"> improving </w:t>
      </w:r>
      <w:r w:rsidR="0062725A" w:rsidRPr="0062725A">
        <w:t xml:space="preserve">deployment </w:t>
      </w:r>
      <w:r w:rsidR="0062725A">
        <w:rPr>
          <w:b/>
          <w:bCs/>
        </w:rPr>
        <w:t>efficiency</w:t>
      </w:r>
      <w:r w:rsidR="0062725A">
        <w:t>.</w:t>
      </w:r>
    </w:p>
    <w:p w14:paraId="62258EA2" w14:textId="75D326F6" w:rsidR="00B34212" w:rsidRPr="00B34212" w:rsidRDefault="00B34212" w:rsidP="00912F0C">
      <w:pPr>
        <w:pStyle w:val="ListParagraph"/>
        <w:numPr>
          <w:ilvl w:val="0"/>
          <w:numId w:val="15"/>
        </w:numPr>
        <w:spacing w:after="60"/>
        <w:ind w:left="446"/>
        <w:contextualSpacing/>
        <w:rPr>
          <w:rFonts w:ascii="Open Sans" w:hAnsi="Open Sans" w:cs="Open Sans"/>
          <w:sz w:val="20"/>
          <w:szCs w:val="20"/>
        </w:rPr>
      </w:pPr>
      <w:r>
        <w:t>Collaborat</w:t>
      </w:r>
      <w:r w:rsidR="00CF3285">
        <w:t>ed</w:t>
      </w:r>
      <w:r>
        <w:t xml:space="preserve"> on an </w:t>
      </w:r>
      <w:r w:rsidRPr="00B34212">
        <w:rPr>
          <w:b/>
          <w:bCs/>
        </w:rPr>
        <w:t>AI agent</w:t>
      </w:r>
      <w:r>
        <w:t xml:space="preserve"> project using </w:t>
      </w:r>
      <w:r w:rsidRPr="00B34212">
        <w:rPr>
          <w:b/>
          <w:bCs/>
        </w:rPr>
        <w:t>Python</w:t>
      </w:r>
      <w:r w:rsidR="005A1EC6">
        <w:rPr>
          <w:b/>
          <w:bCs/>
        </w:rPr>
        <w:t>, Autogen</w:t>
      </w:r>
      <w:r>
        <w:t xml:space="preserve"> and </w:t>
      </w:r>
      <w:r w:rsidRPr="00B34212">
        <w:rPr>
          <w:b/>
          <w:bCs/>
        </w:rPr>
        <w:t>React</w:t>
      </w:r>
      <w:r>
        <w:t xml:space="preserve"> to streamline environment debugging and setup for internal Oracle teams</w:t>
      </w:r>
      <w:r w:rsidR="0062725A">
        <w:t xml:space="preserve">, </w:t>
      </w:r>
      <w:r w:rsidR="0062725A">
        <w:rPr>
          <w:b/>
          <w:bCs/>
        </w:rPr>
        <w:t>reducing manual effort</w:t>
      </w:r>
      <w:r w:rsidR="0062725A">
        <w:t>.</w:t>
      </w:r>
    </w:p>
    <w:p w14:paraId="35D6148D" w14:textId="50C3C19E" w:rsidR="00B34212" w:rsidRPr="00B34212" w:rsidRDefault="00B34212" w:rsidP="00912F0C">
      <w:pPr>
        <w:pStyle w:val="ListParagraph"/>
        <w:numPr>
          <w:ilvl w:val="0"/>
          <w:numId w:val="15"/>
        </w:numPr>
        <w:spacing w:after="60"/>
        <w:ind w:left="446"/>
        <w:contextualSpacing/>
        <w:rPr>
          <w:rFonts w:ascii="Open Sans" w:hAnsi="Open Sans" w:cs="Open Sans"/>
          <w:sz w:val="20"/>
          <w:szCs w:val="20"/>
        </w:rPr>
      </w:pPr>
      <w:r w:rsidRPr="00B34212">
        <w:rPr>
          <w:b/>
          <w:bCs/>
        </w:rPr>
        <w:t>Designed</w:t>
      </w:r>
      <w:r>
        <w:t xml:space="preserve"> and implemented </w:t>
      </w:r>
      <w:r w:rsidRPr="00B34212">
        <w:rPr>
          <w:b/>
          <w:bCs/>
        </w:rPr>
        <w:t>role-based access controls</w:t>
      </w:r>
      <w:r>
        <w:t xml:space="preserve"> within the AI agent</w:t>
      </w:r>
      <w:r w:rsidR="0062725A">
        <w:t xml:space="preserve">, ensuring </w:t>
      </w:r>
      <w:r w:rsidRPr="0062725A">
        <w:rPr>
          <w:b/>
          <w:bCs/>
        </w:rPr>
        <w:t>secure</w:t>
      </w:r>
      <w:r w:rsidR="0062725A" w:rsidRPr="0062725A">
        <w:rPr>
          <w:b/>
          <w:bCs/>
        </w:rPr>
        <w:t xml:space="preserve"> </w:t>
      </w:r>
      <w:r w:rsidRPr="0062725A">
        <w:rPr>
          <w:b/>
          <w:bCs/>
        </w:rPr>
        <w:t>integrat</w:t>
      </w:r>
      <w:r w:rsidR="0062725A" w:rsidRPr="0062725A">
        <w:rPr>
          <w:b/>
          <w:bCs/>
        </w:rPr>
        <w:t>ion</w:t>
      </w:r>
      <w:r>
        <w:t xml:space="preserve"> with internal Oracle tools.</w:t>
      </w:r>
    </w:p>
    <w:p w14:paraId="78637786" w14:textId="5C4AF6C1" w:rsidR="00912F0C" w:rsidRPr="00966B1E" w:rsidRDefault="00912F0C" w:rsidP="00912F0C">
      <w:pPr>
        <w:pStyle w:val="ListParagraph"/>
        <w:numPr>
          <w:ilvl w:val="0"/>
          <w:numId w:val="15"/>
        </w:numPr>
        <w:spacing w:after="60"/>
        <w:ind w:left="446"/>
        <w:contextualSpacing/>
        <w:rPr>
          <w:rFonts w:ascii="Open Sans" w:hAnsi="Open Sans" w:cs="Open Sans"/>
          <w:sz w:val="20"/>
          <w:szCs w:val="20"/>
        </w:rPr>
      </w:pPr>
      <w:r>
        <w:t xml:space="preserve">Optimized AI agents through </w:t>
      </w:r>
      <w:r>
        <w:rPr>
          <w:b/>
          <w:bCs/>
        </w:rPr>
        <w:t>Prompt Engineering</w:t>
      </w:r>
      <w:r>
        <w:t xml:space="preserve"> and integrated a </w:t>
      </w:r>
      <w:r>
        <w:rPr>
          <w:b/>
          <w:bCs/>
        </w:rPr>
        <w:t>Retrieval-Augmented Generation (RAG)</w:t>
      </w:r>
      <w:r>
        <w:t xml:space="preserve"> system</w:t>
      </w:r>
      <w:r w:rsidR="0062725A">
        <w:t xml:space="preserve">, </w:t>
      </w:r>
      <w:r w:rsidR="0062725A" w:rsidRPr="00875D15">
        <w:rPr>
          <w:b/>
          <w:bCs/>
        </w:rPr>
        <w:t xml:space="preserve">enhancing </w:t>
      </w:r>
      <w:r w:rsidR="00875D15" w:rsidRPr="00875D15">
        <w:rPr>
          <w:b/>
          <w:bCs/>
        </w:rPr>
        <w:t>agents’</w:t>
      </w:r>
      <w:r w:rsidR="0062725A" w:rsidRPr="00875D15">
        <w:rPr>
          <w:b/>
          <w:bCs/>
        </w:rPr>
        <w:t xml:space="preserve"> </w:t>
      </w:r>
      <w:r w:rsidR="00875D15" w:rsidRPr="00875D15">
        <w:rPr>
          <w:b/>
          <w:bCs/>
        </w:rPr>
        <w:t>performance</w:t>
      </w:r>
      <w:r w:rsidR="00875D15">
        <w:t xml:space="preserve"> through specialized knowledge.</w:t>
      </w:r>
    </w:p>
    <w:p w14:paraId="465B2E19" w14:textId="77777777" w:rsidR="00966B1E" w:rsidRPr="00151986" w:rsidRDefault="00966B1E" w:rsidP="00966B1E">
      <w:pPr>
        <w:spacing w:before="20" w:after="0"/>
        <w:rPr>
          <w:rFonts w:ascii="Open Sans" w:hAnsi="Open Sans" w:cs="Open Sans"/>
          <w:sz w:val="20"/>
          <w:szCs w:val="20"/>
        </w:rPr>
      </w:pPr>
      <w:r w:rsidRPr="00912F0C">
        <w:rPr>
          <w:rFonts w:ascii="Open Sans" w:hAnsi="Open Sans" w:cs="Open Sans"/>
          <w:b/>
          <w:bCs/>
          <w:caps/>
          <w:sz w:val="20"/>
          <w:szCs w:val="20"/>
        </w:rPr>
        <w:t xml:space="preserve">Hack4Impact </w:t>
      </w:r>
      <w:r w:rsidRPr="00151986">
        <w:rPr>
          <w:rFonts w:ascii="Open Sans" w:hAnsi="Open Sans" w:cs="Open Sans"/>
          <w:sz w:val="20"/>
          <w:szCs w:val="20"/>
        </w:rPr>
        <w:t xml:space="preserve">– </w:t>
      </w:r>
      <w:r>
        <w:rPr>
          <w:rFonts w:ascii="Open Sans" w:hAnsi="Open Sans" w:cs="Open Sans"/>
          <w:sz w:val="20"/>
          <w:szCs w:val="20"/>
        </w:rPr>
        <w:t>San Luis Obispo, CA</w:t>
      </w:r>
    </w:p>
    <w:p w14:paraId="33043DB0" w14:textId="306017E2" w:rsidR="00966B1E" w:rsidRPr="00151986" w:rsidRDefault="00966B1E" w:rsidP="00966B1E">
      <w:pPr>
        <w:shd w:val="clear" w:color="auto" w:fill="E2EFD9" w:themeFill="accent6" w:themeFillTint="33"/>
        <w:spacing w:after="0"/>
        <w:rPr>
          <w:rFonts w:ascii="Open Sans" w:hAnsi="Open Sans" w:cs="Open Sans"/>
          <w:sz w:val="20"/>
          <w:szCs w:val="20"/>
        </w:rPr>
      </w:pPr>
      <w:r w:rsidRPr="00912F0C">
        <w:rPr>
          <w:rFonts w:ascii="Open Sans" w:hAnsi="Open Sans" w:cs="Open Sans"/>
          <w:b/>
          <w:bCs/>
          <w:color w:val="595959" w:themeColor="text1" w:themeTint="A6"/>
          <w:sz w:val="20"/>
          <w:szCs w:val="20"/>
        </w:rPr>
        <w:t>Software Developer</w:t>
      </w:r>
      <w:r w:rsidRPr="00912F0C">
        <w:rPr>
          <w:rFonts w:ascii="Open Sans" w:hAnsi="Open Sans" w:cs="Open Sans"/>
          <w:b/>
          <w:bCs/>
          <w:color w:val="595959" w:themeColor="text1" w:themeTint="A6"/>
          <w:sz w:val="20"/>
          <w:szCs w:val="20"/>
        </w:rPr>
        <w:tab/>
      </w:r>
      <w:r>
        <w:rPr>
          <w:rFonts w:ascii="Open Sans" w:hAnsi="Open Sans" w:cs="Open Sans"/>
          <w:b/>
          <w:bCs/>
          <w:sz w:val="20"/>
          <w:szCs w:val="20"/>
        </w:rPr>
        <w:tab/>
        <w:t xml:space="preserve">          </w:t>
      </w:r>
      <w:r>
        <w:rPr>
          <w:rFonts w:ascii="Open Sans" w:hAnsi="Open Sans" w:cs="Open Sans"/>
          <w:sz w:val="20"/>
          <w:szCs w:val="20"/>
        </w:rPr>
        <w:t xml:space="preserve">September 2024 – </w:t>
      </w:r>
      <w:r w:rsidR="002C00B4">
        <w:rPr>
          <w:rFonts w:ascii="Open Sans" w:hAnsi="Open Sans" w:cs="Open Sans"/>
          <w:sz w:val="20"/>
          <w:szCs w:val="20"/>
        </w:rPr>
        <w:t>September 2025</w:t>
      </w:r>
    </w:p>
    <w:p w14:paraId="648E3FA1" w14:textId="542C4B2A" w:rsidR="00E87FBA" w:rsidRPr="00E87FBA" w:rsidRDefault="00E87FBA" w:rsidP="00966B1E">
      <w:pPr>
        <w:pStyle w:val="ListParagraph"/>
        <w:numPr>
          <w:ilvl w:val="0"/>
          <w:numId w:val="15"/>
        </w:numPr>
        <w:spacing w:after="60"/>
        <w:ind w:left="446"/>
        <w:contextualSpacing/>
        <w:rPr>
          <w:rFonts w:ascii="Open Sans" w:hAnsi="Open Sans" w:cs="Open Sans"/>
          <w:sz w:val="20"/>
          <w:szCs w:val="20"/>
        </w:rPr>
      </w:pPr>
      <w:r w:rsidRPr="00E87FBA">
        <w:t xml:space="preserve">Developed cross-platform </w:t>
      </w:r>
      <w:r w:rsidRPr="00E87FBA">
        <w:rPr>
          <w:b/>
          <w:bCs/>
        </w:rPr>
        <w:t>full-stack application</w:t>
      </w:r>
      <w:r w:rsidRPr="00E87FBA">
        <w:t xml:space="preserve">, delivering robust solutions for </w:t>
      </w:r>
      <w:r w:rsidRPr="00E87FBA">
        <w:rPr>
          <w:b/>
          <w:bCs/>
        </w:rPr>
        <w:t xml:space="preserve">non-profit partners </w:t>
      </w:r>
      <w:r w:rsidRPr="00E87FBA">
        <w:t xml:space="preserve">under </w:t>
      </w:r>
      <w:r w:rsidRPr="00E87FBA">
        <w:rPr>
          <w:b/>
          <w:bCs/>
        </w:rPr>
        <w:t>real client requirements</w:t>
      </w:r>
      <w:r>
        <w:t>.</w:t>
      </w:r>
    </w:p>
    <w:p w14:paraId="649AC060" w14:textId="53935263" w:rsidR="00E87FBA" w:rsidRPr="00E87FBA" w:rsidRDefault="00E87FBA" w:rsidP="00966B1E">
      <w:pPr>
        <w:pStyle w:val="ListParagraph"/>
        <w:numPr>
          <w:ilvl w:val="0"/>
          <w:numId w:val="15"/>
        </w:numPr>
        <w:spacing w:after="60"/>
        <w:ind w:left="446"/>
        <w:contextualSpacing/>
        <w:rPr>
          <w:rFonts w:ascii="Open Sans" w:hAnsi="Open Sans" w:cs="Open Sans"/>
          <w:sz w:val="20"/>
          <w:szCs w:val="20"/>
        </w:rPr>
      </w:pPr>
      <w:r w:rsidRPr="00E87FBA">
        <w:rPr>
          <w:rFonts w:ascii="Open Sans" w:hAnsi="Open Sans" w:cs="Open Sans"/>
          <w:sz w:val="20"/>
          <w:szCs w:val="20"/>
        </w:rPr>
        <w:t xml:space="preserve">Applied </w:t>
      </w:r>
      <w:r w:rsidRPr="00E87FBA">
        <w:rPr>
          <w:rFonts w:ascii="Open Sans" w:hAnsi="Open Sans" w:cs="Open Sans"/>
          <w:b/>
          <w:bCs/>
          <w:sz w:val="20"/>
          <w:szCs w:val="20"/>
        </w:rPr>
        <w:t>industry-standard</w:t>
      </w:r>
      <w:r w:rsidRPr="00E87FBA">
        <w:rPr>
          <w:rFonts w:ascii="Open Sans" w:hAnsi="Open Sans" w:cs="Open Sans"/>
          <w:sz w:val="20"/>
          <w:szCs w:val="20"/>
        </w:rPr>
        <w:t xml:space="preserve"> workflows, including </w:t>
      </w:r>
      <w:r w:rsidRPr="00E87FBA">
        <w:rPr>
          <w:rFonts w:ascii="Open Sans" w:hAnsi="Open Sans" w:cs="Open Sans"/>
          <w:b/>
          <w:bCs/>
          <w:sz w:val="20"/>
          <w:szCs w:val="20"/>
        </w:rPr>
        <w:t>Git-based</w:t>
      </w:r>
      <w:r w:rsidRPr="00E87FBA">
        <w:rPr>
          <w:rFonts w:ascii="Open Sans" w:hAnsi="Open Sans" w:cs="Open Sans"/>
          <w:sz w:val="20"/>
          <w:szCs w:val="20"/>
        </w:rPr>
        <w:t xml:space="preserve"> version control, while collaborating in a </w:t>
      </w:r>
      <w:r w:rsidRPr="00E87FBA">
        <w:rPr>
          <w:rFonts w:ascii="Open Sans" w:hAnsi="Open Sans" w:cs="Open Sans"/>
          <w:b/>
          <w:bCs/>
          <w:sz w:val="20"/>
          <w:szCs w:val="20"/>
        </w:rPr>
        <w:t>cross-functional</w:t>
      </w:r>
      <w:r w:rsidRPr="00E87FBA">
        <w:rPr>
          <w:rFonts w:ascii="Open Sans" w:hAnsi="Open Sans" w:cs="Open Sans"/>
          <w:sz w:val="20"/>
          <w:szCs w:val="20"/>
        </w:rPr>
        <w:t xml:space="preserve"> team to ensure high-quality code delivery.</w:t>
      </w:r>
    </w:p>
    <w:p w14:paraId="42E3EA69" w14:textId="77777777" w:rsidR="00A559E2" w:rsidRPr="00151986" w:rsidRDefault="00A559E2" w:rsidP="00F37148">
      <w:pPr>
        <w:spacing w:afterLines="30" w:after="72"/>
        <w:rPr>
          <w:rFonts w:ascii="Open Sans" w:hAnsi="Open Sans" w:cs="Open Sans"/>
          <w:sz w:val="20"/>
          <w:szCs w:val="20"/>
        </w:rPr>
      </w:pPr>
      <w:r w:rsidRPr="00912F0C">
        <w:rPr>
          <w:rFonts w:ascii="Open Sans" w:hAnsi="Open Sans" w:cs="Open Sans"/>
          <w:b/>
          <w:bCs/>
          <w:caps/>
          <w:sz w:val="20"/>
          <w:szCs w:val="20"/>
        </w:rPr>
        <w:t>Exalture Software Labs</w:t>
      </w:r>
      <w:r w:rsidRPr="00A559E2">
        <w:rPr>
          <w:rFonts w:ascii="Open Sans" w:hAnsi="Open Sans" w:cs="Open Sans"/>
          <w:caps/>
          <w:sz w:val="20"/>
          <w:szCs w:val="20"/>
        </w:rPr>
        <w:t xml:space="preserve"> </w:t>
      </w:r>
      <w:r w:rsidRPr="00151986">
        <w:rPr>
          <w:rFonts w:ascii="Open Sans" w:hAnsi="Open Sans" w:cs="Open Sans"/>
          <w:sz w:val="20"/>
          <w:szCs w:val="20"/>
        </w:rPr>
        <w:t xml:space="preserve">– </w:t>
      </w:r>
      <w:r>
        <w:rPr>
          <w:rFonts w:ascii="Open Sans" w:hAnsi="Open Sans" w:cs="Open Sans"/>
          <w:sz w:val="20"/>
          <w:szCs w:val="20"/>
        </w:rPr>
        <w:t>Kochi, India</w:t>
      </w:r>
    </w:p>
    <w:p w14:paraId="3CA49F54" w14:textId="7E295472" w:rsidR="00A559E2" w:rsidRPr="00151986" w:rsidRDefault="00A559E2" w:rsidP="00F37148">
      <w:pPr>
        <w:shd w:val="clear" w:color="auto" w:fill="E2EFD9" w:themeFill="accent6" w:themeFillTint="33"/>
        <w:spacing w:after="0"/>
        <w:rPr>
          <w:rFonts w:ascii="Open Sans" w:hAnsi="Open Sans" w:cs="Open Sans"/>
          <w:sz w:val="20"/>
          <w:szCs w:val="20"/>
        </w:rPr>
      </w:pPr>
      <w:r w:rsidRPr="00912F0C">
        <w:rPr>
          <w:rFonts w:ascii="Open Sans" w:hAnsi="Open Sans" w:cs="Open Sans"/>
          <w:b/>
          <w:bCs/>
          <w:color w:val="595959" w:themeColor="text1" w:themeTint="A6"/>
          <w:sz w:val="20"/>
          <w:szCs w:val="20"/>
        </w:rPr>
        <w:t>Software Development Intern</w:t>
      </w:r>
      <w:r>
        <w:rPr>
          <w:rFonts w:ascii="Open Sans" w:hAnsi="Open Sans" w:cs="Open Sans"/>
          <w:sz w:val="20"/>
          <w:szCs w:val="20"/>
        </w:rPr>
        <w:tab/>
      </w:r>
      <w:r w:rsidR="00912F0C">
        <w:rPr>
          <w:rFonts w:ascii="Open Sans" w:hAnsi="Open Sans" w:cs="Open Sans"/>
          <w:sz w:val="20"/>
          <w:szCs w:val="20"/>
        </w:rPr>
        <w:t xml:space="preserve">            </w:t>
      </w:r>
      <w:r>
        <w:rPr>
          <w:rFonts w:ascii="Open Sans" w:hAnsi="Open Sans" w:cs="Open Sans"/>
          <w:sz w:val="20"/>
          <w:szCs w:val="20"/>
        </w:rPr>
        <w:t>March 2023 – May 2023</w:t>
      </w:r>
    </w:p>
    <w:p w14:paraId="1281238C" w14:textId="6ACFF7B6" w:rsidR="00A559E2" w:rsidRPr="00A559E2" w:rsidRDefault="00912F0C" w:rsidP="00F37148">
      <w:pPr>
        <w:pStyle w:val="ListParagraph"/>
        <w:numPr>
          <w:ilvl w:val="0"/>
          <w:numId w:val="14"/>
        </w:numPr>
        <w:spacing w:after="0"/>
        <w:ind w:hanging="270"/>
        <w:contextualSpacing/>
        <w:rPr>
          <w:rFonts w:ascii="Open Sans" w:hAnsi="Open Sans" w:cs="Open Sans"/>
          <w:sz w:val="20"/>
          <w:szCs w:val="20"/>
        </w:rPr>
      </w:pPr>
      <w:r>
        <w:t xml:space="preserve">Performed </w:t>
      </w:r>
      <w:r>
        <w:rPr>
          <w:b/>
          <w:bCs/>
        </w:rPr>
        <w:t>debugging</w:t>
      </w:r>
      <w:r>
        <w:t xml:space="preserve"> and </w:t>
      </w:r>
      <w:r>
        <w:rPr>
          <w:b/>
          <w:bCs/>
        </w:rPr>
        <w:t>code refactoring</w:t>
      </w:r>
      <w:r>
        <w:t xml:space="preserve"> on </w:t>
      </w:r>
      <w:r>
        <w:rPr>
          <w:b/>
          <w:bCs/>
        </w:rPr>
        <w:t>Python-based anti-collision software</w:t>
      </w:r>
      <w:r>
        <w:t xml:space="preserve"> for satellite systems.</w:t>
      </w:r>
    </w:p>
    <w:p w14:paraId="7F3D7704" w14:textId="77777777" w:rsidR="00A559E2" w:rsidRPr="00A559E2" w:rsidRDefault="00A559E2" w:rsidP="00F37148">
      <w:pPr>
        <w:pStyle w:val="ListParagraph"/>
        <w:numPr>
          <w:ilvl w:val="0"/>
          <w:numId w:val="14"/>
        </w:numPr>
        <w:spacing w:after="0"/>
        <w:ind w:hanging="270"/>
        <w:contextualSpacing/>
        <w:rPr>
          <w:rFonts w:ascii="Open Sans" w:hAnsi="Open Sans" w:cs="Open Sans"/>
          <w:sz w:val="20"/>
          <w:szCs w:val="20"/>
        </w:rPr>
      </w:pPr>
      <w:r w:rsidRPr="00A559E2">
        <w:rPr>
          <w:rFonts w:ascii="Open Sans" w:hAnsi="Open Sans" w:cs="Open Sans"/>
          <w:sz w:val="20"/>
          <w:szCs w:val="20"/>
        </w:rPr>
        <w:t>Assisted in coding, mainly on machine learning aspect, of the satellite tracking project</w:t>
      </w:r>
      <w:r>
        <w:rPr>
          <w:rFonts w:ascii="Open Sans" w:hAnsi="Open Sans" w:cs="Open Sans"/>
          <w:sz w:val="20"/>
          <w:szCs w:val="20"/>
        </w:rPr>
        <w:t>.</w:t>
      </w:r>
    </w:p>
    <w:p w14:paraId="740BC764" w14:textId="2974DC53" w:rsidR="00A559E2" w:rsidRDefault="00912F0C" w:rsidP="00912F0C">
      <w:pPr>
        <w:pStyle w:val="ListParagraph"/>
        <w:numPr>
          <w:ilvl w:val="0"/>
          <w:numId w:val="14"/>
        </w:numPr>
        <w:spacing w:after="60"/>
        <w:ind w:right="-72" w:hanging="274"/>
        <w:contextualSpacing/>
        <w:rPr>
          <w:rFonts w:ascii="Open Sans" w:hAnsi="Open Sans" w:cs="Open Sans"/>
          <w:sz w:val="20"/>
          <w:szCs w:val="20"/>
        </w:rPr>
      </w:pPr>
      <w:r>
        <w:t xml:space="preserve">Led a technical seminar on </w:t>
      </w:r>
      <w:r>
        <w:rPr>
          <w:b/>
          <w:bCs/>
        </w:rPr>
        <w:t>code efficiency</w:t>
      </w:r>
      <w:r>
        <w:t xml:space="preserve"> and </w:t>
      </w:r>
      <w:r>
        <w:rPr>
          <w:b/>
          <w:bCs/>
        </w:rPr>
        <w:t>best practices</w:t>
      </w:r>
      <w:r>
        <w:t xml:space="preserve"> for </w:t>
      </w:r>
      <w:r>
        <w:rPr>
          <w:b/>
          <w:bCs/>
        </w:rPr>
        <w:t>software organization</w:t>
      </w:r>
      <w:r w:rsidR="00875D15">
        <w:t>, improving team standards.</w:t>
      </w:r>
    </w:p>
    <w:p w14:paraId="39E8B226" w14:textId="2F072250" w:rsidR="00912F0C" w:rsidRPr="00912F0C" w:rsidRDefault="00A559E2" w:rsidP="00912F0C">
      <w:pPr>
        <w:pStyle w:val="Heading1"/>
        <w:spacing w:afterLines="30" w:after="72" w:line="360" w:lineRule="auto"/>
      </w:pPr>
      <w:r w:rsidRPr="00151986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A18AF4" wp14:editId="7B5C8DAD">
                <wp:simplePos x="0" y="0"/>
                <wp:positionH relativeFrom="column">
                  <wp:posOffset>0</wp:posOffset>
                </wp:positionH>
                <wp:positionV relativeFrom="paragraph">
                  <wp:posOffset>250727</wp:posOffset>
                </wp:positionV>
                <wp:extent cx="2105247" cy="0"/>
                <wp:effectExtent l="0" t="0" r="0" b="0"/>
                <wp:wrapNone/>
                <wp:docPr id="1342459611" name="Straight Connector 1342459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24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45F1F" id="Straight Connector 134245961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9.75pt" to="165.75pt,1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" strokecolor="#d8d8d8 [2732]" strokeweight="1.5pt">
                <v:stroke joinstyle="miter"/>
              </v:line>
            </w:pict>
          </mc:Fallback>
        </mc:AlternateContent>
      </w:r>
      <w:r>
        <w:t>technical projects</w:t>
      </w:r>
      <w:r w:rsidR="00912F0C" w:rsidRPr="00151986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B3A9C0" wp14:editId="0483E9D8">
                <wp:simplePos x="0" y="0"/>
                <wp:positionH relativeFrom="column">
                  <wp:posOffset>0</wp:posOffset>
                </wp:positionH>
                <wp:positionV relativeFrom="paragraph">
                  <wp:posOffset>250727</wp:posOffset>
                </wp:positionV>
                <wp:extent cx="2105247" cy="0"/>
                <wp:effectExtent l="0" t="0" r="0" b="0"/>
                <wp:wrapNone/>
                <wp:docPr id="1110811158" name="Straight Connector 111081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24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41FE9" id="Straight Connector 1110811158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9.75pt" to="165.75pt,1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" strokecolor="#d8d8d8 [2732]" strokeweight="1.5pt">
                <v:stroke joinstyle="miter"/>
              </v:line>
            </w:pict>
          </mc:Fallback>
        </mc:AlternateContent>
      </w:r>
    </w:p>
    <w:p w14:paraId="7EBFA18E" w14:textId="565DA45B" w:rsidR="00A559E2" w:rsidRPr="00151986" w:rsidRDefault="00912F0C" w:rsidP="00F37148">
      <w:pPr>
        <w:shd w:val="clear" w:color="auto" w:fill="E2EFD9" w:themeFill="accent6" w:themeFillTint="33"/>
        <w:spacing w:afterLines="30" w:after="72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b/>
          <w:bCs/>
          <w:sz w:val="20"/>
          <w:szCs w:val="20"/>
        </w:rPr>
        <w:t>Spokes Website (HACK4IMPACT)</w:t>
      </w:r>
      <w:r w:rsidR="00A559E2">
        <w:rPr>
          <w:rFonts w:ascii="Open Sans" w:hAnsi="Open Sans" w:cs="Open Sans"/>
          <w:b/>
          <w:bCs/>
          <w:sz w:val="20"/>
          <w:szCs w:val="20"/>
        </w:rPr>
        <w:tab/>
      </w:r>
      <w:r w:rsidR="00A559E2">
        <w:rPr>
          <w:rFonts w:ascii="Open Sans" w:hAnsi="Open Sans" w:cs="Open Sans"/>
          <w:sz w:val="20"/>
          <w:szCs w:val="20"/>
        </w:rPr>
        <w:t xml:space="preserve">        </w:t>
      </w:r>
      <w:r>
        <w:rPr>
          <w:rFonts w:ascii="Open Sans" w:hAnsi="Open Sans" w:cs="Open Sans"/>
          <w:sz w:val="20"/>
          <w:szCs w:val="20"/>
        </w:rPr>
        <w:t xml:space="preserve">  January </w:t>
      </w:r>
      <w:r w:rsidR="00A559E2">
        <w:rPr>
          <w:rFonts w:ascii="Open Sans" w:hAnsi="Open Sans" w:cs="Open Sans"/>
          <w:sz w:val="20"/>
          <w:szCs w:val="20"/>
        </w:rPr>
        <w:t>202</w:t>
      </w:r>
      <w:r>
        <w:rPr>
          <w:rFonts w:ascii="Open Sans" w:hAnsi="Open Sans" w:cs="Open Sans"/>
          <w:sz w:val="20"/>
          <w:szCs w:val="20"/>
        </w:rPr>
        <w:t>5</w:t>
      </w:r>
      <w:r w:rsidR="00A559E2">
        <w:rPr>
          <w:rFonts w:ascii="Open Sans" w:hAnsi="Open Sans" w:cs="Open Sans"/>
          <w:sz w:val="20"/>
          <w:szCs w:val="20"/>
        </w:rPr>
        <w:t xml:space="preserve"> – </w:t>
      </w:r>
      <w:r>
        <w:rPr>
          <w:rFonts w:ascii="Open Sans" w:hAnsi="Open Sans" w:cs="Open Sans"/>
          <w:sz w:val="20"/>
          <w:szCs w:val="20"/>
        </w:rPr>
        <w:t>May 2025</w:t>
      </w:r>
    </w:p>
    <w:p w14:paraId="18A5BEF2" w14:textId="0AD195DA" w:rsidR="00A559E2" w:rsidRPr="00912F0C" w:rsidRDefault="00912F0C" w:rsidP="00A559E2">
      <w:pPr>
        <w:pStyle w:val="ListParagraph"/>
        <w:numPr>
          <w:ilvl w:val="0"/>
          <w:numId w:val="14"/>
        </w:numPr>
        <w:spacing w:after="0"/>
        <w:ind w:left="450" w:right="18"/>
        <w:contextualSpacing/>
        <w:rPr>
          <w:rFonts w:ascii="Open Sans" w:hAnsi="Open Sans" w:cs="Open Sans"/>
          <w:sz w:val="20"/>
          <w:szCs w:val="20"/>
        </w:rPr>
      </w:pPr>
      <w:r>
        <w:t xml:space="preserve">Contributed to the </w:t>
      </w:r>
      <w:r w:rsidRPr="00912F0C">
        <w:rPr>
          <w:b/>
          <w:bCs/>
        </w:rPr>
        <w:t>full-stack</w:t>
      </w:r>
      <w:r>
        <w:t xml:space="preserve"> development of a website for a Non-Governmental Organization (NGO).</w:t>
      </w:r>
    </w:p>
    <w:p w14:paraId="3D86D6AC" w14:textId="364D7131" w:rsidR="00912F0C" w:rsidRPr="00912F0C" w:rsidRDefault="00912F0C" w:rsidP="00A559E2">
      <w:pPr>
        <w:pStyle w:val="ListParagraph"/>
        <w:numPr>
          <w:ilvl w:val="0"/>
          <w:numId w:val="14"/>
        </w:numPr>
        <w:spacing w:after="0"/>
        <w:ind w:left="450" w:right="18"/>
        <w:contextualSpacing/>
        <w:rPr>
          <w:rFonts w:ascii="Open Sans" w:hAnsi="Open Sans" w:cs="Open Sans"/>
          <w:sz w:val="20"/>
          <w:szCs w:val="20"/>
        </w:rPr>
      </w:pPr>
      <w:r>
        <w:t xml:space="preserve">Developed </w:t>
      </w:r>
      <w:r>
        <w:rPr>
          <w:b/>
          <w:bCs/>
        </w:rPr>
        <w:t>frontend components</w:t>
      </w:r>
      <w:r>
        <w:t xml:space="preserve"> using </w:t>
      </w:r>
      <w:r>
        <w:rPr>
          <w:b/>
          <w:bCs/>
        </w:rPr>
        <w:t>React</w:t>
      </w:r>
      <w:r>
        <w:t xml:space="preserve"> and integrated them with </w:t>
      </w:r>
      <w:r>
        <w:rPr>
          <w:b/>
          <w:bCs/>
        </w:rPr>
        <w:t>MongoDB</w:t>
      </w:r>
      <w:r>
        <w:t xml:space="preserve"> for backend data management.</w:t>
      </w:r>
    </w:p>
    <w:p w14:paraId="1A022948" w14:textId="52121CD8" w:rsidR="00912F0C" w:rsidRPr="00A559E2" w:rsidRDefault="00912F0C" w:rsidP="00A559E2">
      <w:pPr>
        <w:pStyle w:val="ListParagraph"/>
        <w:numPr>
          <w:ilvl w:val="0"/>
          <w:numId w:val="14"/>
        </w:numPr>
        <w:spacing w:after="0"/>
        <w:ind w:left="450" w:right="18"/>
        <w:contextualSpacing/>
        <w:rPr>
          <w:rFonts w:ascii="Open Sans" w:hAnsi="Open Sans" w:cs="Open Sans"/>
          <w:sz w:val="20"/>
          <w:szCs w:val="20"/>
        </w:rPr>
      </w:pPr>
      <w:r>
        <w:t xml:space="preserve">Implemented </w:t>
      </w:r>
      <w:r>
        <w:rPr>
          <w:b/>
          <w:bCs/>
        </w:rPr>
        <w:t>Role-Based Access Control (RBAC)</w:t>
      </w:r>
      <w:r>
        <w:t xml:space="preserve"> for secure user authentication and authorization</w:t>
      </w:r>
      <w:r w:rsidR="00966B1E">
        <w:t>.</w:t>
      </w:r>
    </w:p>
    <w:p w14:paraId="3D89CDE0" w14:textId="254EA7C8" w:rsidR="00A559E2" w:rsidRPr="00151986" w:rsidRDefault="002C00B4" w:rsidP="00912F0C">
      <w:pPr>
        <w:shd w:val="clear" w:color="auto" w:fill="E2EFD9" w:themeFill="accent6" w:themeFillTint="33"/>
        <w:spacing w:before="80" w:after="0"/>
        <w:ind w:left="720" w:hanging="720"/>
        <w:rPr>
          <w:rFonts w:ascii="Open Sans" w:hAnsi="Open Sans" w:cs="Open Sans"/>
          <w:sz w:val="20"/>
          <w:szCs w:val="20"/>
        </w:rPr>
      </w:pPr>
      <w:r w:rsidRPr="002C00B4">
        <w:rPr>
          <w:b/>
          <w:bCs/>
        </w:rPr>
        <w:t>Poly Planner Pro</w:t>
      </w:r>
      <w:r w:rsidR="00E87FBA">
        <w:rPr>
          <w:b/>
          <w:bCs/>
        </w:rPr>
        <w:t xml:space="preserve"> (SENIOR PROJECT)</w:t>
      </w:r>
      <w:r w:rsidR="00A559E2">
        <w:rPr>
          <w:rFonts w:ascii="Open Sans" w:hAnsi="Open Sans" w:cs="Open Sans"/>
          <w:sz w:val="20"/>
          <w:szCs w:val="20"/>
        </w:rPr>
        <w:t xml:space="preserve"> </w:t>
      </w:r>
      <w:r w:rsidR="00912F0C">
        <w:rPr>
          <w:rFonts w:ascii="Open Sans" w:hAnsi="Open Sans" w:cs="Open Sans"/>
          <w:sz w:val="20"/>
          <w:szCs w:val="20"/>
        </w:rPr>
        <w:tab/>
        <w:t xml:space="preserve">           </w:t>
      </w:r>
      <w:r>
        <w:rPr>
          <w:rFonts w:ascii="Open Sans" w:hAnsi="Open Sans" w:cs="Open Sans"/>
          <w:sz w:val="20"/>
          <w:szCs w:val="20"/>
        </w:rPr>
        <w:t xml:space="preserve">September 2025 </w:t>
      </w:r>
      <w:r w:rsidR="00A559E2">
        <w:rPr>
          <w:rFonts w:ascii="Open Sans" w:hAnsi="Open Sans" w:cs="Open Sans"/>
          <w:sz w:val="20"/>
          <w:szCs w:val="20"/>
        </w:rPr>
        <w:t>–</w:t>
      </w:r>
      <w:r>
        <w:rPr>
          <w:rFonts w:ascii="Open Sans" w:hAnsi="Open Sans" w:cs="Open Sans"/>
          <w:sz w:val="20"/>
          <w:szCs w:val="20"/>
        </w:rPr>
        <w:t xml:space="preserve"> Present</w:t>
      </w:r>
    </w:p>
    <w:p w14:paraId="6833F2B0" w14:textId="35F71FA5" w:rsidR="002C00B4" w:rsidRPr="002C00B4" w:rsidRDefault="00E87FBA" w:rsidP="00912F0C">
      <w:pPr>
        <w:pStyle w:val="ListParagraph"/>
        <w:numPr>
          <w:ilvl w:val="0"/>
          <w:numId w:val="14"/>
        </w:numPr>
        <w:spacing w:after="60" w:line="259" w:lineRule="auto"/>
        <w:ind w:left="450"/>
        <w:contextualSpacing/>
        <w:rPr>
          <w:rFonts w:ascii="Open Sans" w:hAnsi="Open Sans" w:cs="Open Sans"/>
          <w:sz w:val="20"/>
          <w:szCs w:val="20"/>
        </w:rPr>
      </w:pPr>
      <w:r w:rsidRPr="00E87FBA">
        <w:rPr>
          <w:rFonts w:ascii="Open Sans" w:hAnsi="Open Sans" w:cs="Open Sans"/>
          <w:b/>
          <w:bCs/>
          <w:sz w:val="20"/>
          <w:szCs w:val="20"/>
        </w:rPr>
        <w:t xml:space="preserve">Onboarded </w:t>
      </w:r>
      <w:r w:rsidRPr="00E87FBA">
        <w:rPr>
          <w:rFonts w:ascii="Open Sans" w:hAnsi="Open Sans" w:cs="Open Sans"/>
          <w:sz w:val="20"/>
          <w:szCs w:val="20"/>
        </w:rPr>
        <w:t xml:space="preserve">onto a large existing full-stack codebase across React frontend and Spring Boot </w:t>
      </w:r>
      <w:r w:rsidRPr="00E87FBA">
        <w:rPr>
          <w:rFonts w:ascii="Open Sans" w:hAnsi="Open Sans" w:cs="Open Sans"/>
          <w:sz w:val="20"/>
          <w:szCs w:val="20"/>
        </w:rPr>
        <w:t>backend.</w:t>
      </w:r>
    </w:p>
    <w:p w14:paraId="4284BEB6" w14:textId="3B140C38" w:rsidR="00E87FBA" w:rsidRPr="00E87FBA" w:rsidRDefault="00E87FBA" w:rsidP="00912F0C">
      <w:pPr>
        <w:pStyle w:val="ListParagraph"/>
        <w:numPr>
          <w:ilvl w:val="0"/>
          <w:numId w:val="14"/>
        </w:numPr>
        <w:spacing w:after="60" w:line="259" w:lineRule="auto"/>
        <w:ind w:left="450"/>
        <w:contextualSpacing/>
        <w:rPr>
          <w:rFonts w:ascii="Open Sans" w:hAnsi="Open Sans" w:cs="Open Sans"/>
          <w:sz w:val="20"/>
          <w:szCs w:val="20"/>
        </w:rPr>
      </w:pPr>
      <w:r w:rsidRPr="00E87FBA">
        <w:t>Implemented advisor print-to-PDF flowchart export using React</w:t>
      </w:r>
      <w:r>
        <w:t>.</w:t>
      </w:r>
    </w:p>
    <w:p w14:paraId="5B7DE8EF" w14:textId="4873B538" w:rsidR="00912F0C" w:rsidRPr="00E87FBA" w:rsidRDefault="00E87FBA" w:rsidP="00E87FBA">
      <w:pPr>
        <w:pStyle w:val="ListParagraph"/>
        <w:numPr>
          <w:ilvl w:val="0"/>
          <w:numId w:val="14"/>
        </w:numPr>
        <w:spacing w:after="60" w:line="259" w:lineRule="auto"/>
        <w:ind w:left="450"/>
        <w:contextualSpacing/>
        <w:rPr>
          <w:rFonts w:ascii="Open Sans" w:hAnsi="Open Sans" w:cs="Open Sans"/>
          <w:b/>
          <w:bCs/>
          <w:sz w:val="20"/>
          <w:szCs w:val="20"/>
        </w:rPr>
      </w:pPr>
      <w:r w:rsidRPr="00E87FBA">
        <w:t xml:space="preserve">Integrated frontend features with </w:t>
      </w:r>
      <w:r w:rsidRPr="00E87FBA">
        <w:rPr>
          <w:b/>
          <w:bCs/>
        </w:rPr>
        <w:t>Spring Boot REST APIs, Spring Data JPA</w:t>
      </w:r>
      <w:r w:rsidRPr="00E87FBA">
        <w:t xml:space="preserve">, and </w:t>
      </w:r>
      <w:r w:rsidRPr="00E87FBA">
        <w:rPr>
          <w:b/>
          <w:bCs/>
        </w:rPr>
        <w:t>PostgreSQL</w:t>
      </w:r>
    </w:p>
    <w:p w14:paraId="761D015A" w14:textId="7AE331B6" w:rsidR="00E87FBA" w:rsidRPr="00912F0C" w:rsidRDefault="00E87FBA" w:rsidP="00E87FBA">
      <w:pPr>
        <w:pStyle w:val="ListParagraph"/>
        <w:numPr>
          <w:ilvl w:val="0"/>
          <w:numId w:val="14"/>
        </w:numPr>
        <w:spacing w:after="60" w:line="259" w:lineRule="auto"/>
        <w:ind w:left="450"/>
        <w:contextualSpacing/>
        <w:rPr>
          <w:rFonts w:ascii="Open Sans" w:hAnsi="Open Sans" w:cs="Open Sans"/>
          <w:sz w:val="20"/>
          <w:szCs w:val="20"/>
        </w:rPr>
      </w:pPr>
      <w:r>
        <w:t xml:space="preserve">Developing </w:t>
      </w:r>
      <w:r w:rsidRPr="00E87FBA">
        <w:rPr>
          <w:b/>
          <w:bCs/>
        </w:rPr>
        <w:t>PDF parsing pipelines</w:t>
      </w:r>
      <w:r>
        <w:t xml:space="preserve"> to map Degree Progress Report data into structured academic models.</w:t>
      </w:r>
    </w:p>
    <w:sectPr w:rsidR="00E87FBA" w:rsidRPr="00912F0C" w:rsidSect="00F60715">
      <w:type w:val="continuous"/>
      <w:pgSz w:w="12240" w:h="15840"/>
      <w:pgMar w:top="720" w:right="720" w:bottom="0" w:left="720" w:header="720" w:footer="720" w:gutter="0"/>
      <w:cols w:num="2" w:sep="1" w:space="432" w:equalWidth="0">
        <w:col w:w="3641" w:space="432"/>
        <w:col w:w="672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C3EB4" w14:textId="77777777" w:rsidR="00CD33E2" w:rsidRDefault="00CD33E2" w:rsidP="008C6C45">
      <w:pPr>
        <w:spacing w:after="0"/>
      </w:pPr>
      <w:r>
        <w:separator/>
      </w:r>
    </w:p>
  </w:endnote>
  <w:endnote w:type="continuationSeparator" w:id="0">
    <w:p w14:paraId="6F4C48C4" w14:textId="77777777" w:rsidR="00CD33E2" w:rsidRDefault="00CD33E2" w:rsidP="008C6C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ource Serif Pro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985B2" w14:textId="77777777" w:rsidR="00CD33E2" w:rsidRDefault="00CD33E2" w:rsidP="008C6C45">
      <w:pPr>
        <w:spacing w:after="0"/>
      </w:pPr>
      <w:r>
        <w:separator/>
      </w:r>
    </w:p>
  </w:footnote>
  <w:footnote w:type="continuationSeparator" w:id="0">
    <w:p w14:paraId="336B5100" w14:textId="77777777" w:rsidR="00CD33E2" w:rsidRDefault="00CD33E2" w:rsidP="008C6C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6715D"/>
    <w:multiLevelType w:val="hybridMultilevel"/>
    <w:tmpl w:val="A17455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627BF"/>
    <w:multiLevelType w:val="hybridMultilevel"/>
    <w:tmpl w:val="D840C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A02C0"/>
    <w:multiLevelType w:val="hybridMultilevel"/>
    <w:tmpl w:val="39524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05F4F"/>
    <w:multiLevelType w:val="hybridMultilevel"/>
    <w:tmpl w:val="29B446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B537AB"/>
    <w:multiLevelType w:val="hybridMultilevel"/>
    <w:tmpl w:val="8DC41A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C7BC1"/>
    <w:multiLevelType w:val="hybridMultilevel"/>
    <w:tmpl w:val="FCB0B9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7477B"/>
    <w:multiLevelType w:val="hybridMultilevel"/>
    <w:tmpl w:val="EF7AB7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13058"/>
    <w:multiLevelType w:val="hybridMultilevel"/>
    <w:tmpl w:val="43581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201D7"/>
    <w:multiLevelType w:val="hybridMultilevel"/>
    <w:tmpl w:val="A126BB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C5550"/>
    <w:multiLevelType w:val="hybridMultilevel"/>
    <w:tmpl w:val="349CB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413D9"/>
    <w:multiLevelType w:val="hybridMultilevel"/>
    <w:tmpl w:val="654C8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7D0E0E"/>
    <w:multiLevelType w:val="hybridMultilevel"/>
    <w:tmpl w:val="AB14A5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1962DA"/>
    <w:multiLevelType w:val="hybridMultilevel"/>
    <w:tmpl w:val="28D49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B7D63"/>
    <w:multiLevelType w:val="hybridMultilevel"/>
    <w:tmpl w:val="1AF22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F5C73"/>
    <w:multiLevelType w:val="hybridMultilevel"/>
    <w:tmpl w:val="FC4A46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716693">
    <w:abstractNumId w:val="4"/>
  </w:num>
  <w:num w:numId="2" w16cid:durableId="259683838">
    <w:abstractNumId w:val="14"/>
  </w:num>
  <w:num w:numId="3" w16cid:durableId="1309550065">
    <w:abstractNumId w:val="7"/>
  </w:num>
  <w:num w:numId="4" w16cid:durableId="1686859854">
    <w:abstractNumId w:val="5"/>
  </w:num>
  <w:num w:numId="5" w16cid:durableId="963005144">
    <w:abstractNumId w:val="0"/>
  </w:num>
  <w:num w:numId="6" w16cid:durableId="2015036898">
    <w:abstractNumId w:val="1"/>
  </w:num>
  <w:num w:numId="7" w16cid:durableId="1558011771">
    <w:abstractNumId w:val="10"/>
  </w:num>
  <w:num w:numId="8" w16cid:durableId="317806202">
    <w:abstractNumId w:val="9"/>
  </w:num>
  <w:num w:numId="9" w16cid:durableId="1331831145">
    <w:abstractNumId w:val="13"/>
  </w:num>
  <w:num w:numId="10" w16cid:durableId="433137550">
    <w:abstractNumId w:val="2"/>
  </w:num>
  <w:num w:numId="11" w16cid:durableId="1325426619">
    <w:abstractNumId w:val="8"/>
  </w:num>
  <w:num w:numId="12" w16cid:durableId="1716543372">
    <w:abstractNumId w:val="11"/>
  </w:num>
  <w:num w:numId="13" w16cid:durableId="1794442738">
    <w:abstractNumId w:val="6"/>
  </w:num>
  <w:num w:numId="14" w16cid:durableId="1415199705">
    <w:abstractNumId w:val="3"/>
  </w:num>
  <w:num w:numId="15" w16cid:durableId="87240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04"/>
    <w:rsid w:val="000266F7"/>
    <w:rsid w:val="00080D8E"/>
    <w:rsid w:val="0009064B"/>
    <w:rsid w:val="0009105B"/>
    <w:rsid w:val="000C1801"/>
    <w:rsid w:val="000E7C7D"/>
    <w:rsid w:val="001412DC"/>
    <w:rsid w:val="00151986"/>
    <w:rsid w:val="00164C8A"/>
    <w:rsid w:val="001B2EBD"/>
    <w:rsid w:val="001D6B62"/>
    <w:rsid w:val="00217732"/>
    <w:rsid w:val="00236462"/>
    <w:rsid w:val="002571C7"/>
    <w:rsid w:val="00264DDD"/>
    <w:rsid w:val="00264EDA"/>
    <w:rsid w:val="00281BE5"/>
    <w:rsid w:val="00295136"/>
    <w:rsid w:val="002C00B4"/>
    <w:rsid w:val="002D0444"/>
    <w:rsid w:val="002F7A92"/>
    <w:rsid w:val="003045C0"/>
    <w:rsid w:val="00311EB4"/>
    <w:rsid w:val="003174EA"/>
    <w:rsid w:val="00323BDB"/>
    <w:rsid w:val="00325D77"/>
    <w:rsid w:val="003339BD"/>
    <w:rsid w:val="00362212"/>
    <w:rsid w:val="0039457C"/>
    <w:rsid w:val="003B7C5B"/>
    <w:rsid w:val="003F0681"/>
    <w:rsid w:val="00414025"/>
    <w:rsid w:val="00426042"/>
    <w:rsid w:val="004337A5"/>
    <w:rsid w:val="004525D6"/>
    <w:rsid w:val="00463739"/>
    <w:rsid w:val="00463EFB"/>
    <w:rsid w:val="004710CD"/>
    <w:rsid w:val="004903C2"/>
    <w:rsid w:val="004B2163"/>
    <w:rsid w:val="004C77A2"/>
    <w:rsid w:val="004E1CAF"/>
    <w:rsid w:val="004E25F8"/>
    <w:rsid w:val="004E73D5"/>
    <w:rsid w:val="00506A88"/>
    <w:rsid w:val="005074A4"/>
    <w:rsid w:val="005977C0"/>
    <w:rsid w:val="005A1EC6"/>
    <w:rsid w:val="005D62A2"/>
    <w:rsid w:val="005E35CF"/>
    <w:rsid w:val="00604204"/>
    <w:rsid w:val="0061102E"/>
    <w:rsid w:val="00622C2E"/>
    <w:rsid w:val="006266AE"/>
    <w:rsid w:val="0062725A"/>
    <w:rsid w:val="006336C5"/>
    <w:rsid w:val="0065321C"/>
    <w:rsid w:val="00654A74"/>
    <w:rsid w:val="0066668B"/>
    <w:rsid w:val="006A3982"/>
    <w:rsid w:val="006A67B1"/>
    <w:rsid w:val="006B4F74"/>
    <w:rsid w:val="006B653D"/>
    <w:rsid w:val="006C52F3"/>
    <w:rsid w:val="00704789"/>
    <w:rsid w:val="00706411"/>
    <w:rsid w:val="00730AF7"/>
    <w:rsid w:val="007507A9"/>
    <w:rsid w:val="007A3609"/>
    <w:rsid w:val="007D2841"/>
    <w:rsid w:val="007D29A5"/>
    <w:rsid w:val="007D594C"/>
    <w:rsid w:val="007E397F"/>
    <w:rsid w:val="008013F7"/>
    <w:rsid w:val="00801998"/>
    <w:rsid w:val="00875D15"/>
    <w:rsid w:val="008A041F"/>
    <w:rsid w:val="008B20F7"/>
    <w:rsid w:val="008C6C45"/>
    <w:rsid w:val="00912F0C"/>
    <w:rsid w:val="00956CEE"/>
    <w:rsid w:val="00966B1E"/>
    <w:rsid w:val="009758D8"/>
    <w:rsid w:val="00977A84"/>
    <w:rsid w:val="0099653A"/>
    <w:rsid w:val="009B321E"/>
    <w:rsid w:val="009C0201"/>
    <w:rsid w:val="009E0432"/>
    <w:rsid w:val="00A3529F"/>
    <w:rsid w:val="00A45AB5"/>
    <w:rsid w:val="00A559E2"/>
    <w:rsid w:val="00AA7105"/>
    <w:rsid w:val="00AC6093"/>
    <w:rsid w:val="00AD62ED"/>
    <w:rsid w:val="00B210B0"/>
    <w:rsid w:val="00B34212"/>
    <w:rsid w:val="00B52555"/>
    <w:rsid w:val="00B64A45"/>
    <w:rsid w:val="00B70F3E"/>
    <w:rsid w:val="00B92EA1"/>
    <w:rsid w:val="00BE548F"/>
    <w:rsid w:val="00BF6810"/>
    <w:rsid w:val="00C1342E"/>
    <w:rsid w:val="00C37FA6"/>
    <w:rsid w:val="00C51CA9"/>
    <w:rsid w:val="00CB0EC0"/>
    <w:rsid w:val="00CB4A56"/>
    <w:rsid w:val="00CB6142"/>
    <w:rsid w:val="00CD0A96"/>
    <w:rsid w:val="00CD2BBB"/>
    <w:rsid w:val="00CD33E2"/>
    <w:rsid w:val="00CD7A26"/>
    <w:rsid w:val="00CE2D29"/>
    <w:rsid w:val="00CE66BA"/>
    <w:rsid w:val="00CE6E11"/>
    <w:rsid w:val="00CF1493"/>
    <w:rsid w:val="00CF3285"/>
    <w:rsid w:val="00D33239"/>
    <w:rsid w:val="00D33691"/>
    <w:rsid w:val="00D3738E"/>
    <w:rsid w:val="00D4389D"/>
    <w:rsid w:val="00D52102"/>
    <w:rsid w:val="00D63623"/>
    <w:rsid w:val="00D66A35"/>
    <w:rsid w:val="00DE6301"/>
    <w:rsid w:val="00DF46F2"/>
    <w:rsid w:val="00E10313"/>
    <w:rsid w:val="00E22613"/>
    <w:rsid w:val="00E4446A"/>
    <w:rsid w:val="00E87FBA"/>
    <w:rsid w:val="00EF717D"/>
    <w:rsid w:val="00F0184D"/>
    <w:rsid w:val="00F21B4E"/>
    <w:rsid w:val="00F34355"/>
    <w:rsid w:val="00F37148"/>
    <w:rsid w:val="00F532D5"/>
    <w:rsid w:val="00F60715"/>
    <w:rsid w:val="00F6115E"/>
    <w:rsid w:val="00F77C06"/>
    <w:rsid w:val="00F833CF"/>
    <w:rsid w:val="00F9549A"/>
    <w:rsid w:val="00FB23A4"/>
    <w:rsid w:val="00FC38D3"/>
    <w:rsid w:val="00FC49D1"/>
    <w:rsid w:val="00FF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A734"/>
  <w15:chartTrackingRefBased/>
  <w15:docId w15:val="{046389D2-E495-8B4E-8831-1B47A87D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ans Pro" w:eastAsiaTheme="minorHAnsi" w:hAnsi="Source Sans Pro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FA6"/>
    <w:pPr>
      <w:spacing w:after="24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0EC0"/>
    <w:pPr>
      <w:outlineLvl w:val="0"/>
    </w:pPr>
    <w:rPr>
      <w:rFonts w:ascii="Open Sans" w:hAnsi="Open Sans" w:cs="Open Sans"/>
      <w:b/>
      <w:bCs/>
      <w:caps/>
      <w:noProof/>
      <w:color w:val="70AD47" w:themeColor="accent6"/>
      <w:spacing w:val="2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7A9"/>
    <w:pPr>
      <w:outlineLvl w:val="1"/>
    </w:pPr>
    <w:rPr>
      <w:rFonts w:ascii="Source Serif Pro" w:hAnsi="Source Serif Pro"/>
      <w:b/>
      <w:bCs/>
      <w:color w:val="007030"/>
      <w:u w:val="dott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25F8"/>
    <w:pPr>
      <w:spacing w:after="0"/>
      <w:jc w:val="center"/>
    </w:pPr>
    <w:rPr>
      <w:rFonts w:ascii="Open Sans" w:hAnsi="Open Sans" w:cs="Open Sans"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4E25F8"/>
    <w:rPr>
      <w:rFonts w:ascii="Open Sans" w:hAnsi="Open Sans" w:cs="Open Sans"/>
      <w:sz w:val="90"/>
      <w:szCs w:val="90"/>
    </w:rPr>
  </w:style>
  <w:style w:type="paragraph" w:styleId="ListParagraph">
    <w:name w:val="List Paragraph"/>
    <w:basedOn w:val="Normal"/>
    <w:uiPriority w:val="34"/>
    <w:qFormat/>
    <w:rsid w:val="007507A9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CB0EC0"/>
    <w:rPr>
      <w:rFonts w:ascii="Open Sans" w:hAnsi="Open Sans" w:cs="Open Sans"/>
      <w:b/>
      <w:bCs/>
      <w:caps/>
      <w:noProof/>
      <w:color w:val="70AD47" w:themeColor="accent6"/>
      <w:spacing w:val="2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507A9"/>
    <w:rPr>
      <w:rFonts w:ascii="Source Serif Pro" w:hAnsi="Source Serif Pro"/>
      <w:b/>
      <w:bCs/>
      <w:color w:val="007030"/>
      <w:u w:val="dotte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3A"/>
    <w:pPr>
      <w:jc w:val="center"/>
    </w:pPr>
    <w:rPr>
      <w:rFonts w:ascii="Open Sans" w:hAnsi="Open Sans" w:cs="Open Sans"/>
      <w:caps/>
      <w:noProof/>
      <w:spacing w:val="2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99653A"/>
    <w:rPr>
      <w:rFonts w:ascii="Open Sans" w:hAnsi="Open Sans" w:cs="Open Sans"/>
      <w:caps/>
      <w:noProof/>
      <w:spacing w:val="2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0906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6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6C4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C6C45"/>
  </w:style>
  <w:style w:type="paragraph" w:styleId="Footer">
    <w:name w:val="footer"/>
    <w:basedOn w:val="Normal"/>
    <w:link w:val="FooterChar"/>
    <w:uiPriority w:val="99"/>
    <w:unhideWhenUsed/>
    <w:rsid w:val="008C6C4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C45"/>
  </w:style>
  <w:style w:type="character" w:styleId="CommentReference">
    <w:name w:val="annotation reference"/>
    <w:basedOn w:val="DefaultParagraphFont"/>
    <w:uiPriority w:val="99"/>
    <w:semiHidden/>
    <w:unhideWhenUsed/>
    <w:rsid w:val="009E04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04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04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4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432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12F0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87F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vishnu-alach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vishnualachi/Desktop/important/Vishnu_Alachi_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B0EB3D74-19A4-5442-A8C5-6E5095D20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Vishnu_Alachi_Resume.dotx</Template>
  <TotalTime>0</TotalTime>
  <Pages>1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Alachi</dc:creator>
  <cp:keywords/>
  <dc:description/>
  <cp:lastModifiedBy>Vishnu Alachi</cp:lastModifiedBy>
  <cp:revision>2</cp:revision>
  <cp:lastPrinted>2026-01-27T16:58:00Z</cp:lastPrinted>
  <dcterms:created xsi:type="dcterms:W3CDTF">2026-01-27T19:17:00Z</dcterms:created>
  <dcterms:modified xsi:type="dcterms:W3CDTF">2026-01-27T19:17:00Z</dcterms:modified>
</cp:coreProperties>
</file>